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D5BD7" w14:textId="398A6E3C" w:rsidR="00F61C2F" w:rsidRDefault="00DA4A95" w:rsidP="00E10DA6">
      <w:pPr>
        <w:pStyle w:val="Title"/>
      </w:pPr>
      <w:r w:rsidRPr="00E10DA6">
        <w:t>ASSESSMENT</w:t>
      </w:r>
      <w:r>
        <w:t xml:space="preserve"> NOTIFICATION</w:t>
      </w:r>
    </w:p>
    <w:p w14:paraId="625798C0" w14:textId="1A84F31A" w:rsidR="009C125A" w:rsidRDefault="009C125A" w:rsidP="00CE4815">
      <w:pPr>
        <w:pStyle w:val="Header"/>
        <w:tabs>
          <w:tab w:val="right" w:pos="6096"/>
        </w:tabs>
      </w:pPr>
    </w:p>
    <w:p w14:paraId="5E8893F4" w14:textId="77777777" w:rsidR="00DA4A95" w:rsidRDefault="00DA4A95" w:rsidP="00CE4815">
      <w:pPr>
        <w:pStyle w:val="Header"/>
        <w:tabs>
          <w:tab w:val="right" w:pos="6096"/>
        </w:tabs>
      </w:pPr>
    </w:p>
    <w:p w14:paraId="1EE216E8" w14:textId="63891B6A" w:rsidR="002469AD" w:rsidRPr="006C3C33" w:rsidRDefault="006C3C33" w:rsidP="006C3C33">
      <w:pPr>
        <w:pBdr>
          <w:bottom w:val="single" w:sz="4" w:space="1" w:color="00AE66" w:themeColor="accent3"/>
        </w:pBdr>
        <w:rPr>
          <w:b/>
          <w:bCs/>
          <w:color w:val="00AE66" w:themeColor="accent3"/>
        </w:rPr>
      </w:pPr>
      <w:r w:rsidRPr="006C3C33">
        <w:rPr>
          <w:b/>
          <w:bCs/>
          <w:color w:val="00AE66" w:themeColor="accent3"/>
        </w:rPr>
        <w:t>Task Overview</w:t>
      </w:r>
    </w:p>
    <w:p w14:paraId="099A20F5" w14:textId="77777777" w:rsidR="00E033BA" w:rsidRDefault="00E033BA" w:rsidP="00CE4815">
      <w:pPr>
        <w:pStyle w:val="Header"/>
        <w:tabs>
          <w:tab w:val="right" w:pos="6096"/>
        </w:tabs>
      </w:pPr>
    </w:p>
    <w:tbl>
      <w:tblPr>
        <w:tblStyle w:val="TableGridLight"/>
        <w:tblW w:w="10910" w:type="dxa"/>
        <w:tblBorders>
          <w:top w:val="single" w:sz="4" w:space="0" w:color="BD9A64" w:themeColor="accent4"/>
          <w:left w:val="single" w:sz="4" w:space="0" w:color="BD9A64" w:themeColor="accent4"/>
          <w:bottom w:val="single" w:sz="4" w:space="0" w:color="BD9A64" w:themeColor="accent4"/>
          <w:right w:val="single" w:sz="4" w:space="0" w:color="BD9A64" w:themeColor="accent4"/>
          <w:insideH w:val="single" w:sz="4" w:space="0" w:color="BD9A64" w:themeColor="accent4"/>
          <w:insideV w:val="single" w:sz="4" w:space="0" w:color="BD9A64" w:themeColor="accent4"/>
        </w:tblBorders>
        <w:tblCellMar>
          <w:top w:w="113" w:type="dxa"/>
          <w:bottom w:w="113" w:type="dxa"/>
        </w:tblCellMar>
        <w:tblLook w:val="04A0" w:firstRow="1" w:lastRow="0" w:firstColumn="1" w:lastColumn="0" w:noHBand="0" w:noVBand="1"/>
      </w:tblPr>
      <w:tblGrid>
        <w:gridCol w:w="2494"/>
        <w:gridCol w:w="3171"/>
        <w:gridCol w:w="2494"/>
        <w:gridCol w:w="2751"/>
      </w:tblGrid>
      <w:tr w:rsidR="007B4F89" w14:paraId="103D4BAB" w14:textId="10BC92DC" w:rsidTr="003C1C23">
        <w:trPr>
          <w:trHeight w:val="20"/>
        </w:trPr>
        <w:tc>
          <w:tcPr>
            <w:tcW w:w="2494" w:type="dxa"/>
            <w:shd w:val="clear" w:color="auto" w:fill="EEECE1" w:themeFill="background2"/>
          </w:tcPr>
          <w:p w14:paraId="3D4BAE81" w14:textId="1095164E" w:rsidR="007B4F89" w:rsidRPr="00A23E3B" w:rsidRDefault="007B4F89" w:rsidP="00114589">
            <w:pPr>
              <w:pStyle w:val="TableHeader"/>
            </w:pPr>
            <w:r w:rsidRPr="00A23E3B">
              <w:t>Course</w:t>
            </w:r>
          </w:p>
        </w:tc>
        <w:tc>
          <w:tcPr>
            <w:tcW w:w="3171" w:type="dxa"/>
          </w:tcPr>
          <w:p w14:paraId="1B726FF2" w14:textId="0FDEC475" w:rsidR="00023097" w:rsidRDefault="00CA40F9" w:rsidP="00023097">
            <w:pPr>
              <w:pStyle w:val="Header"/>
              <w:tabs>
                <w:tab w:val="right" w:pos="6096"/>
              </w:tabs>
            </w:pPr>
            <w:r>
              <w:t>Software Engineering</w:t>
            </w:r>
            <w:r w:rsidR="0006487C">
              <w:t xml:space="preserve"> Year 12</w:t>
            </w:r>
          </w:p>
        </w:tc>
        <w:tc>
          <w:tcPr>
            <w:tcW w:w="2494" w:type="dxa"/>
            <w:shd w:val="clear" w:color="auto" w:fill="EEECE1" w:themeFill="background2"/>
          </w:tcPr>
          <w:p w14:paraId="049CBECF" w14:textId="1D89E313" w:rsidR="007B4F89" w:rsidRPr="007B4F89" w:rsidRDefault="007B4F89" w:rsidP="00023097">
            <w:pPr>
              <w:pStyle w:val="Header"/>
              <w:tabs>
                <w:tab w:val="right" w:pos="6096"/>
              </w:tabs>
              <w:rPr>
                <w:b/>
                <w:bCs/>
              </w:rPr>
            </w:pPr>
            <w:r>
              <w:rPr>
                <w:b/>
                <w:bCs/>
              </w:rPr>
              <w:t>Assessment Task Number</w:t>
            </w:r>
          </w:p>
        </w:tc>
        <w:tc>
          <w:tcPr>
            <w:tcW w:w="2751" w:type="dxa"/>
          </w:tcPr>
          <w:p w14:paraId="2D5AC343" w14:textId="28DC826F" w:rsidR="007B4F89" w:rsidRDefault="00D81E9F" w:rsidP="00023097">
            <w:pPr>
              <w:pStyle w:val="Header"/>
              <w:tabs>
                <w:tab w:val="right" w:pos="6096"/>
              </w:tabs>
            </w:pPr>
            <w:r>
              <w:t>3</w:t>
            </w:r>
          </w:p>
        </w:tc>
      </w:tr>
      <w:tr w:rsidR="006A256B" w14:paraId="41FB2300" w14:textId="5AFBCFD3" w:rsidTr="003C1C23">
        <w:trPr>
          <w:trHeight w:val="20"/>
        </w:trPr>
        <w:tc>
          <w:tcPr>
            <w:tcW w:w="2494" w:type="dxa"/>
            <w:shd w:val="clear" w:color="auto" w:fill="EEECE1" w:themeFill="background2"/>
          </w:tcPr>
          <w:p w14:paraId="1A8C8DCE" w14:textId="109DA75F" w:rsidR="006A256B" w:rsidRPr="00A23E3B" w:rsidRDefault="00126BFD" w:rsidP="00114589">
            <w:pPr>
              <w:pStyle w:val="TableHeader"/>
            </w:pPr>
            <w:r>
              <w:t>Date</w:t>
            </w:r>
            <w:r w:rsidR="006A256B" w:rsidRPr="00A23E3B">
              <w:t xml:space="preserve"> of Task</w:t>
            </w:r>
          </w:p>
        </w:tc>
        <w:tc>
          <w:tcPr>
            <w:tcW w:w="8416" w:type="dxa"/>
            <w:gridSpan w:val="3"/>
          </w:tcPr>
          <w:p w14:paraId="0960B16A" w14:textId="0FB47D08" w:rsidR="006A256B" w:rsidRPr="00BB2912" w:rsidRDefault="00CD6311" w:rsidP="00037F2F">
            <w:pPr>
              <w:rPr>
                <w:rStyle w:val="Hyperlink"/>
              </w:rPr>
            </w:pPr>
            <w:r>
              <w:rPr>
                <w:rStyle w:val="Hyperlink"/>
              </w:rPr>
              <w:t xml:space="preserve">Term </w:t>
            </w:r>
            <w:r w:rsidR="009F175D">
              <w:rPr>
                <w:rStyle w:val="Hyperlink"/>
              </w:rPr>
              <w:t>3</w:t>
            </w:r>
            <w:r>
              <w:rPr>
                <w:rStyle w:val="Hyperlink"/>
              </w:rPr>
              <w:t xml:space="preserve"> Week </w:t>
            </w:r>
            <w:r w:rsidR="009F175D">
              <w:rPr>
                <w:rStyle w:val="Hyperlink"/>
              </w:rPr>
              <w:t>3</w:t>
            </w:r>
            <w:r>
              <w:rPr>
                <w:rStyle w:val="Hyperlink"/>
              </w:rPr>
              <w:t xml:space="preserve"> </w:t>
            </w:r>
            <w:r w:rsidR="005139D7">
              <w:rPr>
                <w:rStyle w:val="Hyperlink"/>
              </w:rPr>
              <w:t>Monday</w:t>
            </w:r>
            <w:r w:rsidR="004965A2">
              <w:rPr>
                <w:rStyle w:val="Hyperlink"/>
              </w:rPr>
              <w:t xml:space="preserve"> 4</w:t>
            </w:r>
            <w:r w:rsidR="004965A2" w:rsidRPr="004965A2">
              <w:rPr>
                <w:rStyle w:val="Hyperlink"/>
                <w:vertAlign w:val="superscript"/>
              </w:rPr>
              <w:t>th</w:t>
            </w:r>
            <w:r w:rsidR="004965A2">
              <w:rPr>
                <w:rStyle w:val="Hyperlink"/>
              </w:rPr>
              <w:t xml:space="preserve"> August</w:t>
            </w:r>
            <w:r>
              <w:rPr>
                <w:rStyle w:val="Hyperlink"/>
              </w:rPr>
              <w:t xml:space="preserve"> </w:t>
            </w:r>
            <w:r w:rsidR="00F668DC">
              <w:rPr>
                <w:rStyle w:val="Hyperlink"/>
              </w:rPr>
              <w:t>, 8:30am</w:t>
            </w:r>
          </w:p>
        </w:tc>
      </w:tr>
      <w:tr w:rsidR="006A256B" w14:paraId="10954EA4" w14:textId="49117A2D" w:rsidTr="003C1C23">
        <w:trPr>
          <w:trHeight w:val="20"/>
        </w:trPr>
        <w:tc>
          <w:tcPr>
            <w:tcW w:w="2494" w:type="dxa"/>
            <w:shd w:val="clear" w:color="auto" w:fill="EEECE1" w:themeFill="background2"/>
          </w:tcPr>
          <w:p w14:paraId="5A7A939C" w14:textId="2535A406" w:rsidR="006A256B" w:rsidRDefault="006A256B" w:rsidP="00114589">
            <w:pPr>
              <w:pStyle w:val="TableHeader"/>
            </w:pPr>
            <w:r>
              <w:t>Weighting</w:t>
            </w:r>
          </w:p>
        </w:tc>
        <w:tc>
          <w:tcPr>
            <w:tcW w:w="8416" w:type="dxa"/>
            <w:gridSpan w:val="3"/>
          </w:tcPr>
          <w:p w14:paraId="3E88E6D1" w14:textId="2DFD1A72" w:rsidR="006A256B" w:rsidRDefault="00A60CCB" w:rsidP="00037F2F">
            <w:commentRangeStart w:id="0"/>
            <w:r>
              <w:t>3</w:t>
            </w:r>
            <w:r w:rsidR="00CA40F9">
              <w:t>0%</w:t>
            </w:r>
            <w:commentRangeEnd w:id="0"/>
            <w:r w:rsidR="0040196D">
              <w:rPr>
                <w:rStyle w:val="CommentReference"/>
                <w:sz w:val="20"/>
                <w:szCs w:val="22"/>
              </w:rPr>
              <w:commentReference w:id="0"/>
            </w:r>
          </w:p>
        </w:tc>
      </w:tr>
      <w:tr w:rsidR="006A256B" w14:paraId="231B9B97" w14:textId="51B1ADC0" w:rsidTr="003C1C23">
        <w:trPr>
          <w:trHeight w:val="20"/>
        </w:trPr>
        <w:tc>
          <w:tcPr>
            <w:tcW w:w="2494" w:type="dxa"/>
            <w:shd w:val="clear" w:color="auto" w:fill="EEECE1" w:themeFill="background2"/>
          </w:tcPr>
          <w:p w14:paraId="4AF69F4D" w14:textId="661E36C9" w:rsidR="006A256B" w:rsidRPr="00023097" w:rsidRDefault="006A256B" w:rsidP="00114589">
            <w:pPr>
              <w:pStyle w:val="TableHeader"/>
            </w:pPr>
            <w:r w:rsidRPr="00023097">
              <w:t>Syllabus Outcome</w:t>
            </w:r>
            <w:r w:rsidR="00901634">
              <w:t xml:space="preserve"> Codes</w:t>
            </w:r>
          </w:p>
        </w:tc>
        <w:tc>
          <w:tcPr>
            <w:tcW w:w="8416" w:type="dxa"/>
            <w:gridSpan w:val="3"/>
          </w:tcPr>
          <w:p w14:paraId="28637179" w14:textId="569DC4C1" w:rsidR="006A256B" w:rsidRDefault="00912CE8" w:rsidP="00037F2F">
            <w:r>
              <w:t xml:space="preserve">SE-12-01, SE-12-02, </w:t>
            </w:r>
            <w:r w:rsidR="68B23F15">
              <w:t xml:space="preserve">SE-12-03, </w:t>
            </w:r>
            <w:r>
              <w:t xml:space="preserve">SE-12-04, </w:t>
            </w:r>
            <w:r w:rsidR="00D033EE">
              <w:t>SE-12-0</w:t>
            </w:r>
            <w:r w:rsidR="00341315">
              <w:t xml:space="preserve">5, </w:t>
            </w:r>
            <w:r>
              <w:t>SE-12-06, SE-12-07</w:t>
            </w:r>
            <w:r w:rsidR="00EB4C6E">
              <w:t>,</w:t>
            </w:r>
            <w:r w:rsidR="33017E52">
              <w:t xml:space="preserve"> SE-</w:t>
            </w:r>
            <w:r>
              <w:t>12-</w:t>
            </w:r>
            <w:r w:rsidR="33017E52">
              <w:t xml:space="preserve">08, </w:t>
            </w:r>
            <w:r>
              <w:t>SE-12-</w:t>
            </w:r>
            <w:commentRangeStart w:id="1"/>
            <w:commentRangeStart w:id="2"/>
            <w:commentRangeStart w:id="3"/>
            <w:commentRangeStart w:id="4"/>
            <w:r>
              <w:t>09</w:t>
            </w:r>
            <w:commentRangeEnd w:id="1"/>
            <w:r w:rsidR="00BB5CAB">
              <w:rPr>
                <w:rStyle w:val="CommentReference"/>
                <w:sz w:val="20"/>
                <w:szCs w:val="22"/>
              </w:rPr>
              <w:commentReference w:id="1"/>
            </w:r>
            <w:commentRangeEnd w:id="2"/>
            <w:r>
              <w:rPr>
                <w:rStyle w:val="CommentReference"/>
                <w:sz w:val="20"/>
                <w:szCs w:val="22"/>
              </w:rPr>
              <w:commentReference w:id="2"/>
            </w:r>
            <w:commentRangeEnd w:id="3"/>
            <w:r>
              <w:rPr>
                <w:rStyle w:val="CommentReference"/>
                <w:sz w:val="20"/>
                <w:szCs w:val="22"/>
              </w:rPr>
              <w:commentReference w:id="3"/>
            </w:r>
            <w:commentRangeEnd w:id="4"/>
            <w:r>
              <w:rPr>
                <w:rStyle w:val="CommentReference"/>
                <w:sz w:val="20"/>
                <w:szCs w:val="22"/>
              </w:rPr>
              <w:commentReference w:id="4"/>
            </w:r>
          </w:p>
        </w:tc>
      </w:tr>
    </w:tbl>
    <w:p w14:paraId="03557AAC" w14:textId="467B9DC2" w:rsidR="00E033BA" w:rsidRDefault="00E033BA" w:rsidP="00CE4815">
      <w:pPr>
        <w:pStyle w:val="Header"/>
        <w:tabs>
          <w:tab w:val="right" w:pos="6096"/>
        </w:tabs>
      </w:pPr>
    </w:p>
    <w:p w14:paraId="7D7354CE" w14:textId="259BCA4A" w:rsidR="00A91BBE" w:rsidRPr="006C3C33" w:rsidRDefault="00A91BBE" w:rsidP="00A91BBE">
      <w:pPr>
        <w:pBdr>
          <w:bottom w:val="single" w:sz="4" w:space="1" w:color="00AE66" w:themeColor="accent3"/>
        </w:pBdr>
        <w:rPr>
          <w:b/>
          <w:bCs/>
          <w:color w:val="00AE66" w:themeColor="accent3"/>
        </w:rPr>
      </w:pPr>
      <w:r w:rsidRPr="006C3C33">
        <w:rPr>
          <w:b/>
          <w:bCs/>
          <w:color w:val="00AE66" w:themeColor="accent3"/>
        </w:rPr>
        <w:t xml:space="preserve">Task </w:t>
      </w:r>
      <w:r>
        <w:rPr>
          <w:b/>
          <w:bCs/>
          <w:color w:val="00AE66" w:themeColor="accent3"/>
        </w:rPr>
        <w:t>Details</w:t>
      </w:r>
    </w:p>
    <w:p w14:paraId="6E64619F" w14:textId="77777777" w:rsidR="00E033BA" w:rsidRDefault="00E033BA" w:rsidP="00CE4815">
      <w:pPr>
        <w:pStyle w:val="Header"/>
        <w:tabs>
          <w:tab w:val="right" w:pos="6096"/>
        </w:tabs>
      </w:pPr>
    </w:p>
    <w:tbl>
      <w:tblPr>
        <w:tblStyle w:val="TableGridLight"/>
        <w:tblW w:w="10910" w:type="dxa"/>
        <w:tblBorders>
          <w:top w:val="single" w:sz="4" w:space="0" w:color="BD9A64" w:themeColor="accent4"/>
          <w:left w:val="single" w:sz="4" w:space="0" w:color="BD9A64" w:themeColor="accent4"/>
          <w:bottom w:val="single" w:sz="4" w:space="0" w:color="BD9A64" w:themeColor="accent4"/>
          <w:right w:val="single" w:sz="4" w:space="0" w:color="BD9A64" w:themeColor="accent4"/>
          <w:insideH w:val="single" w:sz="4" w:space="0" w:color="BD9A64" w:themeColor="accent4"/>
          <w:insideV w:val="single" w:sz="4" w:space="0" w:color="BD9A64" w:themeColor="accent4"/>
        </w:tblBorders>
        <w:tblCellMar>
          <w:top w:w="113" w:type="dxa"/>
          <w:bottom w:w="113" w:type="dxa"/>
        </w:tblCellMar>
        <w:tblLook w:val="04A0" w:firstRow="1" w:lastRow="0" w:firstColumn="1" w:lastColumn="0" w:noHBand="0" w:noVBand="1"/>
      </w:tblPr>
      <w:tblGrid>
        <w:gridCol w:w="2494"/>
        <w:gridCol w:w="8416"/>
      </w:tblGrid>
      <w:tr w:rsidR="00477050" w14:paraId="5B3AB509" w14:textId="77777777" w:rsidTr="003C1C23">
        <w:trPr>
          <w:trHeight w:val="20"/>
        </w:trPr>
        <w:tc>
          <w:tcPr>
            <w:tcW w:w="2494" w:type="dxa"/>
            <w:shd w:val="clear" w:color="auto" w:fill="EEECE1" w:themeFill="background2"/>
          </w:tcPr>
          <w:p w14:paraId="0DC8A1A1" w14:textId="35DD5544" w:rsidR="00E65B37" w:rsidRPr="00114589" w:rsidRDefault="00E65B37" w:rsidP="00114589">
            <w:pPr>
              <w:pStyle w:val="TableHeader"/>
            </w:pPr>
            <w:r w:rsidRPr="00114589">
              <w:t>Type of task</w:t>
            </w:r>
          </w:p>
        </w:tc>
        <w:tc>
          <w:tcPr>
            <w:tcW w:w="8416" w:type="dxa"/>
          </w:tcPr>
          <w:p w14:paraId="48BB79C1" w14:textId="76001D53" w:rsidR="00E65B37" w:rsidRPr="00E65B37" w:rsidRDefault="007573DE" w:rsidP="00037F2F">
            <w:r>
              <w:t>Individual Project</w:t>
            </w:r>
          </w:p>
        </w:tc>
      </w:tr>
      <w:tr w:rsidR="00477050" w14:paraId="58BA320B" w14:textId="77777777" w:rsidTr="003C1C23">
        <w:trPr>
          <w:trHeight w:val="20"/>
        </w:trPr>
        <w:tc>
          <w:tcPr>
            <w:tcW w:w="2494" w:type="dxa"/>
            <w:shd w:val="clear" w:color="auto" w:fill="EEECE1" w:themeFill="background2"/>
          </w:tcPr>
          <w:p w14:paraId="3C3A1708" w14:textId="77777777" w:rsidR="008F32CF" w:rsidRPr="00114589" w:rsidRDefault="008F32CF" w:rsidP="00114589">
            <w:pPr>
              <w:pStyle w:val="TableHeader"/>
            </w:pPr>
            <w:r w:rsidRPr="00114589">
              <w:t>Content/Topics</w:t>
            </w:r>
          </w:p>
        </w:tc>
        <w:tc>
          <w:tcPr>
            <w:tcW w:w="8416" w:type="dxa"/>
          </w:tcPr>
          <w:p w14:paraId="1B925B03" w14:textId="6C7E8659" w:rsidR="008F32CF" w:rsidRPr="00E65B37" w:rsidRDefault="00C16839" w:rsidP="00037F2F">
            <w:r>
              <w:t>Software Engineering Project</w:t>
            </w:r>
            <w:r w:rsidR="00A6787C">
              <w:t xml:space="preserve"> </w:t>
            </w:r>
          </w:p>
        </w:tc>
      </w:tr>
      <w:tr w:rsidR="00477050" w14:paraId="230D2E89" w14:textId="77777777" w:rsidTr="003C1C23">
        <w:trPr>
          <w:trHeight w:val="20"/>
        </w:trPr>
        <w:tc>
          <w:tcPr>
            <w:tcW w:w="2494" w:type="dxa"/>
            <w:shd w:val="clear" w:color="auto" w:fill="EEECE1" w:themeFill="background2"/>
          </w:tcPr>
          <w:p w14:paraId="39301E00" w14:textId="071CE900" w:rsidR="00E65B37" w:rsidRPr="00114589" w:rsidRDefault="00E65B37" w:rsidP="00114589">
            <w:pPr>
              <w:pStyle w:val="TableHeader"/>
            </w:pPr>
            <w:r w:rsidRPr="00114589">
              <w:t>Task Description</w:t>
            </w:r>
          </w:p>
        </w:tc>
        <w:tc>
          <w:tcPr>
            <w:tcW w:w="8416" w:type="dxa"/>
          </w:tcPr>
          <w:p w14:paraId="496B929C" w14:textId="219AE74C" w:rsidR="00A36C82" w:rsidRDefault="00A36C82" w:rsidP="00A36C82">
            <w:r w:rsidRPr="00A36C82">
              <w:t xml:space="preserve">You are </w:t>
            </w:r>
            <w:r w:rsidR="002262AC">
              <w:t xml:space="preserve">to </w:t>
            </w:r>
            <w:r w:rsidRPr="00A36C82">
              <w:t xml:space="preserve">develop a software engineering project </w:t>
            </w:r>
            <w:r w:rsidR="002262AC">
              <w:t>under</w:t>
            </w:r>
            <w:r w:rsidRPr="00A36C82">
              <w:t xml:space="preserve"> the Software Engineering Project unit. This project provides an opportunity for you to demonstrate your mastery and application of subject knowledge and skills in relation to the outcomes of the course over an extended </w:t>
            </w:r>
            <w:proofErr w:type="gramStart"/>
            <w:r w:rsidRPr="00A36C82">
              <w:t>period of time</w:t>
            </w:r>
            <w:proofErr w:type="gramEnd"/>
            <w:r w:rsidRPr="00A36C82">
              <w:t>. In this unit you will develop the project through identifying and defining requirements and solutions, researching</w:t>
            </w:r>
            <w:r w:rsidR="00D522A5">
              <w:t xml:space="preserve">, </w:t>
            </w:r>
            <w:r w:rsidRPr="00A36C82">
              <w:t xml:space="preserve"> planning</w:t>
            </w:r>
            <w:r w:rsidR="00D522A5">
              <w:t xml:space="preserve"> and documenting</w:t>
            </w:r>
            <w:r w:rsidRPr="00A36C82">
              <w:t xml:space="preserve"> </w:t>
            </w:r>
            <w:r w:rsidR="002F26BD">
              <w:t xml:space="preserve">the </w:t>
            </w:r>
            <w:r w:rsidRPr="00A36C82">
              <w:t>project management and software engineering solutions, producing and implementing solutions, and testing and evaluating code and solutions.</w:t>
            </w:r>
          </w:p>
          <w:p w14:paraId="170878C4" w14:textId="77777777" w:rsidR="00A36C82" w:rsidRPr="00A36C82" w:rsidRDefault="00A36C82" w:rsidP="00A36C82">
            <w:pPr>
              <w:rPr>
                <w:bCs/>
              </w:rPr>
            </w:pPr>
          </w:p>
          <w:p w14:paraId="02112788" w14:textId="20BA0475" w:rsidR="001E618E" w:rsidRDefault="00A36C82" w:rsidP="001E618E">
            <w:r w:rsidRPr="00A36C82">
              <w:t xml:space="preserve">The Software Engineering Project unit integrates content from the focus areas Secure Software Architecture, Programming for the Web, and Software Automation. Completion of this assessment task will require you to apply your learning from the focus areas and prior learning to develop your project. </w:t>
            </w:r>
            <w:r w:rsidR="000B2735">
              <w:t xml:space="preserve">You will need to </w:t>
            </w:r>
            <w:r w:rsidR="001E618E">
              <w:t>use Python 3.x to implement your solution, along with any necessary external libraries and frameworks</w:t>
            </w:r>
            <w:r w:rsidR="001051B6">
              <w:t>, while JavaScript (with</w:t>
            </w:r>
            <w:r w:rsidR="009301E5">
              <w:t xml:space="preserve">/without </w:t>
            </w:r>
            <w:r w:rsidR="001051B6">
              <w:t>frameworks) will be needed for the front-end.</w:t>
            </w:r>
          </w:p>
          <w:p w14:paraId="4B534610" w14:textId="77777777" w:rsidR="000B2735" w:rsidRDefault="000B2735" w:rsidP="00A36C82"/>
          <w:p w14:paraId="48D57034" w14:textId="430204F6" w:rsidR="00E355F4" w:rsidRDefault="00A36C82" w:rsidP="00A36C82">
            <w:r w:rsidRPr="00A36C82">
              <w:t xml:space="preserve">You will have the opportunity to </w:t>
            </w:r>
            <w:r w:rsidR="00F54DCB">
              <w:t>demonstrate you</w:t>
            </w:r>
            <w:r w:rsidRPr="00A36C82">
              <w:t xml:space="preserve"> project management skills, collaborate on problems and develop team and communication skills, which are highly valued in the industry. </w:t>
            </w:r>
          </w:p>
          <w:p w14:paraId="5856184C" w14:textId="77777777" w:rsidR="00E355F4" w:rsidRDefault="00E355F4" w:rsidP="00A36C82">
            <w:pPr>
              <w:rPr>
                <w:b/>
                <w:bCs/>
              </w:rPr>
            </w:pPr>
          </w:p>
          <w:p w14:paraId="7F25FFC9" w14:textId="63A026FE" w:rsidR="0028397F" w:rsidRDefault="00A36C82" w:rsidP="00A36C82">
            <w:r w:rsidRPr="00D043DE">
              <w:rPr>
                <w:b/>
                <w:bCs/>
              </w:rPr>
              <w:t xml:space="preserve">You will document the process of development in </w:t>
            </w:r>
            <w:r w:rsidR="00390912">
              <w:rPr>
                <w:b/>
                <w:bCs/>
              </w:rPr>
              <w:t>the provided</w:t>
            </w:r>
            <w:r w:rsidRPr="00D043DE">
              <w:rPr>
                <w:b/>
                <w:bCs/>
              </w:rPr>
              <w:t xml:space="preserve"> project </w:t>
            </w:r>
            <w:r w:rsidR="00390912">
              <w:rPr>
                <w:b/>
                <w:bCs/>
              </w:rPr>
              <w:t xml:space="preserve">template </w:t>
            </w:r>
            <w:r w:rsidRPr="00D043DE">
              <w:rPr>
                <w:b/>
                <w:bCs/>
              </w:rPr>
              <w:t>folio</w:t>
            </w:r>
            <w:r w:rsidR="00834D38">
              <w:t xml:space="preserve">, wherein you </w:t>
            </w:r>
            <w:r w:rsidRPr="00BA7BB3">
              <w:rPr>
                <w:b/>
                <w:bCs/>
              </w:rPr>
              <w:t>will provide evidence that the project is all your own work</w:t>
            </w:r>
            <w:r w:rsidR="00BA5F7D">
              <w:rPr>
                <w:b/>
                <w:bCs/>
              </w:rPr>
              <w:t>.</w:t>
            </w:r>
            <w:r w:rsidR="00850570">
              <w:t xml:space="preserve"> </w:t>
            </w:r>
          </w:p>
          <w:p w14:paraId="572645C2" w14:textId="77777777" w:rsidR="008D28AE" w:rsidRDefault="008D28AE" w:rsidP="00037F2F"/>
          <w:p w14:paraId="519528D8" w14:textId="77777777" w:rsidR="00EF3761" w:rsidRDefault="00EF3761" w:rsidP="004B5F98">
            <w:pPr>
              <w:rPr>
                <w:b/>
                <w:lang w:val="en-US"/>
              </w:rPr>
            </w:pPr>
          </w:p>
          <w:p w14:paraId="0C362B43" w14:textId="368FD7FB" w:rsidR="00E64B9C" w:rsidRPr="004B5F98" w:rsidRDefault="00E64B9C" w:rsidP="004B5F98">
            <w:pPr>
              <w:rPr>
                <w:b/>
                <w:lang w:val="en-US"/>
              </w:rPr>
            </w:pPr>
            <w:r>
              <w:rPr>
                <w:b/>
                <w:lang w:val="en-US"/>
              </w:rPr>
              <w:t>The following parts will be delivered as the overall project task:</w:t>
            </w:r>
            <w:r>
              <w:rPr>
                <w:b/>
                <w:lang w:val="en-US"/>
              </w:rPr>
              <w:br/>
            </w:r>
          </w:p>
          <w:p w14:paraId="23F75B15" w14:textId="28160941" w:rsidR="004B5F98" w:rsidRPr="004B5F98" w:rsidRDefault="004B5F98" w:rsidP="004B5F98">
            <w:pPr>
              <w:rPr>
                <w:bCs/>
                <w:i/>
                <w:iCs/>
                <w:u w:val="single"/>
                <w:lang w:val="en-US"/>
              </w:rPr>
            </w:pPr>
            <w:r w:rsidRPr="004B5F98">
              <w:rPr>
                <w:bCs/>
                <w:i/>
                <w:iCs/>
                <w:u w:val="single"/>
                <w:lang w:val="en-US"/>
              </w:rPr>
              <w:t>Part A – Software engineering solution</w:t>
            </w:r>
            <w:r w:rsidR="00DD324A">
              <w:rPr>
                <w:bCs/>
                <w:i/>
                <w:iCs/>
                <w:u w:val="single"/>
                <w:lang w:val="en-US"/>
              </w:rPr>
              <w:t xml:space="preserve"> </w:t>
            </w:r>
            <w:commentRangeStart w:id="6"/>
            <w:r w:rsidR="00DD324A">
              <w:rPr>
                <w:bCs/>
                <w:i/>
                <w:iCs/>
                <w:u w:val="single"/>
                <w:lang w:val="en-US"/>
              </w:rPr>
              <w:t xml:space="preserve">documented in </w:t>
            </w:r>
            <w:r w:rsidR="00C6042C">
              <w:rPr>
                <w:bCs/>
                <w:i/>
                <w:iCs/>
                <w:u w:val="single"/>
                <w:lang w:val="en-US"/>
              </w:rPr>
              <w:t>the project folio</w:t>
            </w:r>
            <w:commentRangeEnd w:id="6"/>
            <w:r w:rsidR="00C6042C" w:rsidRPr="004B5F98">
              <w:rPr>
                <w:rStyle w:val="CommentReference"/>
                <w:bCs/>
                <w:i/>
                <w:iCs/>
                <w:sz w:val="20"/>
                <w:szCs w:val="22"/>
                <w:u w:val="single"/>
                <w:lang w:val="en-US"/>
              </w:rPr>
              <w:commentReference w:id="6"/>
            </w:r>
          </w:p>
          <w:p w14:paraId="636DF8BD" w14:textId="77777777" w:rsidR="004B5F98" w:rsidRPr="004B5F98" w:rsidRDefault="004B5F98" w:rsidP="004B5F98">
            <w:pPr>
              <w:rPr>
                <w:bCs/>
                <w:lang w:val="en-US"/>
              </w:rPr>
            </w:pPr>
            <w:r w:rsidRPr="004B5F98">
              <w:rPr>
                <w:bCs/>
                <w:lang w:val="en-US"/>
              </w:rPr>
              <w:t xml:space="preserve">Under the supervision of your </w:t>
            </w:r>
            <w:proofErr w:type="gramStart"/>
            <w:r w:rsidRPr="004B5F98">
              <w:rPr>
                <w:bCs/>
                <w:lang w:val="en-US"/>
              </w:rPr>
              <w:t>teacher</w:t>
            </w:r>
            <w:proofErr w:type="gramEnd"/>
            <w:r w:rsidRPr="004B5F98">
              <w:rPr>
                <w:bCs/>
                <w:lang w:val="en-US"/>
              </w:rPr>
              <w:t xml:space="preserve"> you will select a software development approach to produce a software engineering solution.</w:t>
            </w:r>
          </w:p>
          <w:p w14:paraId="58A997E3" w14:textId="77777777" w:rsidR="00210EF2" w:rsidRDefault="00210EF2" w:rsidP="001118D5"/>
          <w:p w14:paraId="705BA685" w14:textId="77777777" w:rsidR="00F3523B" w:rsidRPr="00F3523B" w:rsidRDefault="00F3523B" w:rsidP="00F3523B">
            <w:pPr>
              <w:rPr>
                <w:bCs/>
                <w:lang w:val="en-US"/>
              </w:rPr>
            </w:pPr>
            <w:r w:rsidRPr="00F3523B">
              <w:rPr>
                <w:bCs/>
                <w:lang w:val="en-US"/>
              </w:rPr>
              <w:t>The software engineering solution should:</w:t>
            </w:r>
          </w:p>
          <w:p w14:paraId="07102838" w14:textId="77777777" w:rsidR="00F3523B" w:rsidRPr="00F3523B" w:rsidRDefault="00F3523B" w:rsidP="00F3523B">
            <w:pPr>
              <w:pStyle w:val="ListParagraph"/>
              <w:numPr>
                <w:ilvl w:val="0"/>
                <w:numId w:val="35"/>
              </w:numPr>
              <w:rPr>
                <w:lang w:val="en-US"/>
              </w:rPr>
            </w:pPr>
            <w:r w:rsidRPr="00F3523B">
              <w:rPr>
                <w:lang w:val="en-US"/>
              </w:rPr>
              <w:t xml:space="preserve">address an identified need and/or opportunity </w:t>
            </w:r>
          </w:p>
          <w:p w14:paraId="11E38F0A" w14:textId="77777777" w:rsidR="00F3523B" w:rsidRPr="00F3523B" w:rsidRDefault="00F3523B" w:rsidP="00F3523B">
            <w:pPr>
              <w:pStyle w:val="ListParagraph"/>
              <w:numPr>
                <w:ilvl w:val="0"/>
                <w:numId w:val="35"/>
              </w:numPr>
              <w:rPr>
                <w:lang w:val="en-US"/>
              </w:rPr>
            </w:pPr>
            <w:r w:rsidRPr="00F3523B">
              <w:rPr>
                <w:lang w:val="en-US"/>
              </w:rPr>
              <w:t>have programming code that is functional</w:t>
            </w:r>
          </w:p>
          <w:p w14:paraId="61F329EE" w14:textId="77777777" w:rsidR="00F3523B" w:rsidRPr="00F3523B" w:rsidRDefault="00F3523B" w:rsidP="00F3523B">
            <w:pPr>
              <w:pStyle w:val="ListParagraph"/>
              <w:numPr>
                <w:ilvl w:val="0"/>
                <w:numId w:val="35"/>
              </w:numPr>
              <w:rPr>
                <w:lang w:val="en-US"/>
              </w:rPr>
            </w:pPr>
            <w:r w:rsidRPr="00F3523B">
              <w:rPr>
                <w:lang w:val="en-US"/>
              </w:rPr>
              <w:t xml:space="preserve">use language-specific tools and resources </w:t>
            </w:r>
          </w:p>
          <w:p w14:paraId="489C6B3F" w14:textId="77777777" w:rsidR="00F3523B" w:rsidRPr="00F3523B" w:rsidRDefault="00F3523B" w:rsidP="00F3523B">
            <w:pPr>
              <w:pStyle w:val="ListParagraph"/>
              <w:numPr>
                <w:ilvl w:val="0"/>
                <w:numId w:val="35"/>
              </w:numPr>
              <w:rPr>
                <w:lang w:val="en-US"/>
              </w:rPr>
            </w:pPr>
            <w:r w:rsidRPr="00F3523B">
              <w:rPr>
                <w:lang w:val="en-US"/>
              </w:rPr>
              <w:t>safely and securely store user data</w:t>
            </w:r>
          </w:p>
          <w:p w14:paraId="33CB3D48" w14:textId="77777777" w:rsidR="00F3523B" w:rsidRPr="00F3523B" w:rsidRDefault="00F3523B" w:rsidP="00F3523B">
            <w:pPr>
              <w:pStyle w:val="ListParagraph"/>
              <w:numPr>
                <w:ilvl w:val="0"/>
                <w:numId w:val="35"/>
              </w:numPr>
              <w:rPr>
                <w:lang w:val="en-US"/>
              </w:rPr>
            </w:pPr>
            <w:r w:rsidRPr="00F3523B">
              <w:rPr>
                <w:lang w:val="en-US"/>
              </w:rPr>
              <w:t xml:space="preserve">have </w:t>
            </w:r>
            <w:proofErr w:type="spellStart"/>
            <w:r w:rsidRPr="00F3523B">
              <w:rPr>
                <w:lang w:val="en-US"/>
              </w:rPr>
              <w:t>optimised</w:t>
            </w:r>
            <w:proofErr w:type="spellEnd"/>
            <w:r w:rsidRPr="00F3523B">
              <w:rPr>
                <w:lang w:val="en-US"/>
              </w:rPr>
              <w:t xml:space="preserve"> performance</w:t>
            </w:r>
          </w:p>
          <w:p w14:paraId="16FAD47E" w14:textId="77777777" w:rsidR="00F3523B" w:rsidRDefault="00F3523B" w:rsidP="00F3523B">
            <w:pPr>
              <w:pStyle w:val="ListParagraph"/>
              <w:numPr>
                <w:ilvl w:val="0"/>
                <w:numId w:val="35"/>
              </w:numPr>
              <w:rPr>
                <w:lang w:val="en-US"/>
              </w:rPr>
            </w:pPr>
            <w:r w:rsidRPr="00F3523B">
              <w:rPr>
                <w:lang w:val="en-US"/>
              </w:rPr>
              <w:t>provide a functional and intuitive user experience.</w:t>
            </w:r>
          </w:p>
          <w:p w14:paraId="0F5FF81D" w14:textId="5E6330F2" w:rsidR="004B501E" w:rsidRDefault="004B501E" w:rsidP="00F3523B">
            <w:pPr>
              <w:pStyle w:val="ListParagraph"/>
              <w:numPr>
                <w:ilvl w:val="0"/>
                <w:numId w:val="35"/>
              </w:numPr>
              <w:rPr>
                <w:lang w:val="en-US"/>
              </w:rPr>
            </w:pPr>
            <w:r>
              <w:rPr>
                <w:lang w:val="en-US"/>
              </w:rPr>
              <w:t xml:space="preserve">Include automated testing (covering the entirety of the </w:t>
            </w:r>
            <w:r w:rsidR="00A86ADD">
              <w:rPr>
                <w:lang w:val="en-US"/>
              </w:rPr>
              <w:t>code), thus fulfilling the Automation requirements of the curriculum.</w:t>
            </w:r>
          </w:p>
          <w:p w14:paraId="53A2E62C" w14:textId="77777777" w:rsidR="004760C8" w:rsidRDefault="004760C8" w:rsidP="004760C8">
            <w:pPr>
              <w:rPr>
                <w:lang w:val="en-US"/>
              </w:rPr>
            </w:pPr>
          </w:p>
          <w:p w14:paraId="35ED6333" w14:textId="77777777" w:rsidR="00EF3761" w:rsidRPr="00385352" w:rsidRDefault="00EF3761" w:rsidP="00EF3761">
            <w:pPr>
              <w:pStyle w:val="ListParagraph"/>
              <w:numPr>
                <w:ilvl w:val="0"/>
                <w:numId w:val="0"/>
              </w:numPr>
              <w:ind w:left="720"/>
              <w:rPr>
                <w:lang w:val="en-US"/>
              </w:rPr>
            </w:pPr>
          </w:p>
          <w:p w14:paraId="53480688" w14:textId="43793276" w:rsidR="000658CF" w:rsidRDefault="000658CF" w:rsidP="000658CF">
            <w:pPr>
              <w:rPr>
                <w:lang w:val="en-US"/>
              </w:rPr>
            </w:pPr>
            <w:r>
              <w:rPr>
                <w:lang w:val="en-US"/>
              </w:rPr>
              <w:t>You will develop the following project documentation to support the planning and development of your software solution:</w:t>
            </w:r>
          </w:p>
          <w:p w14:paraId="2E6BE7D1" w14:textId="77777777" w:rsidR="000658CF" w:rsidRDefault="000658CF" w:rsidP="000658CF">
            <w:pPr>
              <w:pStyle w:val="ListParagraph"/>
              <w:numPr>
                <w:ilvl w:val="0"/>
                <w:numId w:val="41"/>
              </w:numPr>
              <w:rPr>
                <w:lang w:val="en-US"/>
              </w:rPr>
            </w:pPr>
            <w:r w:rsidRPr="00E621E8">
              <w:rPr>
                <w:lang w:val="en-US"/>
              </w:rPr>
              <w:t>Problem Definition</w:t>
            </w:r>
          </w:p>
          <w:p w14:paraId="7CA90BAC" w14:textId="77777777" w:rsidR="000658CF" w:rsidRDefault="000658CF" w:rsidP="000658CF">
            <w:pPr>
              <w:pStyle w:val="ListParagraph"/>
              <w:numPr>
                <w:ilvl w:val="0"/>
                <w:numId w:val="41"/>
              </w:numPr>
              <w:rPr>
                <w:lang w:val="en-US"/>
              </w:rPr>
            </w:pPr>
            <w:r>
              <w:rPr>
                <w:lang w:val="en-US"/>
              </w:rPr>
              <w:t>Functional and non-functional requirements</w:t>
            </w:r>
          </w:p>
          <w:p w14:paraId="60385F68" w14:textId="1D46BAB7" w:rsidR="000F425E" w:rsidRDefault="000F425E" w:rsidP="000658CF">
            <w:pPr>
              <w:pStyle w:val="ListParagraph"/>
              <w:numPr>
                <w:ilvl w:val="0"/>
                <w:numId w:val="41"/>
              </w:numPr>
              <w:rPr>
                <w:lang w:val="en-US"/>
              </w:rPr>
            </w:pPr>
            <w:r>
              <w:rPr>
                <w:lang w:val="en-US"/>
              </w:rPr>
              <w:t xml:space="preserve">Storyboard </w:t>
            </w:r>
            <w:r w:rsidR="00CC5AB1">
              <w:rPr>
                <w:lang w:val="en-US"/>
              </w:rPr>
              <w:t>(</w:t>
            </w:r>
            <w:r w:rsidR="00FF172A">
              <w:rPr>
                <w:lang w:val="en-US"/>
              </w:rPr>
              <w:t>UML Activity Diagram)</w:t>
            </w:r>
          </w:p>
          <w:p w14:paraId="7C31C203" w14:textId="77777777" w:rsidR="000658CF" w:rsidRDefault="000658CF" w:rsidP="000658CF">
            <w:pPr>
              <w:pStyle w:val="ListParagraph"/>
              <w:numPr>
                <w:ilvl w:val="0"/>
                <w:numId w:val="41"/>
              </w:numPr>
              <w:rPr>
                <w:lang w:val="en-US"/>
              </w:rPr>
            </w:pPr>
            <w:r>
              <w:rPr>
                <w:lang w:val="en-US"/>
              </w:rPr>
              <w:lastRenderedPageBreak/>
              <w:t>Financial feasibility</w:t>
            </w:r>
          </w:p>
          <w:p w14:paraId="3CD40705" w14:textId="77777777" w:rsidR="00A62F3E" w:rsidRPr="00E621E8" w:rsidRDefault="00A62F3E" w:rsidP="00A62F3E">
            <w:pPr>
              <w:pStyle w:val="ListParagraph"/>
              <w:numPr>
                <w:ilvl w:val="0"/>
                <w:numId w:val="41"/>
              </w:numPr>
              <w:rPr>
                <w:lang w:val="en-US"/>
              </w:rPr>
            </w:pPr>
            <w:r w:rsidRPr="00E621E8">
              <w:rPr>
                <w:lang w:val="en-US"/>
              </w:rPr>
              <w:t>Data</w:t>
            </w:r>
            <w:r>
              <w:rPr>
                <w:lang w:val="en-US"/>
              </w:rPr>
              <w:t>f</w:t>
            </w:r>
            <w:r w:rsidRPr="00E621E8">
              <w:rPr>
                <w:lang w:val="en-US"/>
              </w:rPr>
              <w:t>low Diagram</w:t>
            </w:r>
            <w:r>
              <w:rPr>
                <w:lang w:val="en-US"/>
              </w:rPr>
              <w:t xml:space="preserve"> (DFD)</w:t>
            </w:r>
          </w:p>
          <w:p w14:paraId="2D1E258E" w14:textId="77777777" w:rsidR="00A62F3E" w:rsidRPr="00E621E8" w:rsidRDefault="00A62F3E" w:rsidP="00A62F3E">
            <w:pPr>
              <w:pStyle w:val="ListParagraph"/>
              <w:numPr>
                <w:ilvl w:val="0"/>
                <w:numId w:val="41"/>
              </w:numPr>
              <w:rPr>
                <w:lang w:val="en-US"/>
              </w:rPr>
            </w:pPr>
            <w:r w:rsidRPr="00E621E8">
              <w:rPr>
                <w:lang w:val="en-US"/>
              </w:rPr>
              <w:t>Data dictionary</w:t>
            </w:r>
            <w:r>
              <w:rPr>
                <w:lang w:val="en-US"/>
              </w:rPr>
              <w:t xml:space="preserve"> &amp; ER diagram</w:t>
            </w:r>
            <w:r w:rsidRPr="00E621E8">
              <w:rPr>
                <w:lang w:val="en-US"/>
              </w:rPr>
              <w:t xml:space="preserve"> for your database</w:t>
            </w:r>
          </w:p>
          <w:p w14:paraId="03DFD3FB" w14:textId="05EFB1BB" w:rsidR="00A62F3E" w:rsidRPr="00A62F3E" w:rsidRDefault="00A62F3E" w:rsidP="00A62F3E">
            <w:pPr>
              <w:pStyle w:val="ListParagraph"/>
              <w:numPr>
                <w:ilvl w:val="0"/>
                <w:numId w:val="41"/>
              </w:numPr>
              <w:rPr>
                <w:lang w:val="en-US"/>
              </w:rPr>
            </w:pPr>
            <w:r>
              <w:rPr>
                <w:lang w:val="en-US"/>
              </w:rPr>
              <w:t xml:space="preserve">UML </w:t>
            </w:r>
            <w:r w:rsidR="007D1BB0">
              <w:rPr>
                <w:lang w:val="en-US"/>
              </w:rPr>
              <w:t xml:space="preserve">Class </w:t>
            </w:r>
            <w:r>
              <w:rPr>
                <w:lang w:val="en-US"/>
              </w:rPr>
              <w:t>diagram</w:t>
            </w:r>
          </w:p>
          <w:p w14:paraId="07895508" w14:textId="11C8A884" w:rsidR="00AE56EC" w:rsidRPr="00705C2B" w:rsidRDefault="001F20E7" w:rsidP="00AE56EC">
            <w:pPr>
              <w:pStyle w:val="ListParagraph"/>
              <w:numPr>
                <w:ilvl w:val="0"/>
                <w:numId w:val="41"/>
              </w:numPr>
              <w:rPr>
                <w:lang w:val="en-US"/>
              </w:rPr>
            </w:pPr>
            <w:r>
              <w:rPr>
                <w:lang w:val="en-US"/>
              </w:rPr>
              <w:t>Project</w:t>
            </w:r>
            <w:r w:rsidR="000658CF">
              <w:rPr>
                <w:lang w:val="en-US"/>
              </w:rPr>
              <w:t xml:space="preserve"> Diary</w:t>
            </w:r>
          </w:p>
          <w:p w14:paraId="6AB72F3C" w14:textId="34AFC53E" w:rsidR="000658CF" w:rsidRPr="000E04AA" w:rsidRDefault="00AE56EC" w:rsidP="00EA1023">
            <w:pPr>
              <w:pStyle w:val="ListParagraph"/>
              <w:numPr>
                <w:ilvl w:val="0"/>
                <w:numId w:val="41"/>
              </w:numPr>
              <w:rPr>
                <w:lang w:val="en-US"/>
              </w:rPr>
            </w:pPr>
            <w:r w:rsidRPr="000E04AA">
              <w:rPr>
                <w:lang w:val="en-US"/>
              </w:rPr>
              <w:t>Gantt chart</w:t>
            </w:r>
          </w:p>
          <w:p w14:paraId="3A32EC0C" w14:textId="598DF6E2" w:rsidR="000658CF" w:rsidRDefault="000658CF" w:rsidP="000658CF">
            <w:pPr>
              <w:pStyle w:val="ListParagraph"/>
              <w:numPr>
                <w:ilvl w:val="0"/>
                <w:numId w:val="41"/>
              </w:numPr>
              <w:rPr>
                <w:lang w:val="en-US"/>
              </w:rPr>
            </w:pPr>
            <w:r>
              <w:rPr>
                <w:lang w:val="en-US"/>
              </w:rPr>
              <w:t xml:space="preserve">Algorithm (either pseudocode </w:t>
            </w:r>
            <w:r w:rsidR="00A631CF" w:rsidRPr="004058E0">
              <w:rPr>
                <w:b/>
                <w:bCs/>
                <w:lang w:val="en-US"/>
              </w:rPr>
              <w:t>OR</w:t>
            </w:r>
            <w:r w:rsidR="00A631CF">
              <w:rPr>
                <w:lang w:val="en-US"/>
              </w:rPr>
              <w:t xml:space="preserve"> </w:t>
            </w:r>
            <w:r>
              <w:rPr>
                <w:lang w:val="en-US"/>
              </w:rPr>
              <w:t>flowchart) of the software solution</w:t>
            </w:r>
          </w:p>
          <w:p w14:paraId="4E965ED3" w14:textId="5857BAE1" w:rsidR="000658CF" w:rsidRDefault="000658CF" w:rsidP="000658CF">
            <w:pPr>
              <w:pStyle w:val="ListParagraph"/>
              <w:numPr>
                <w:ilvl w:val="0"/>
                <w:numId w:val="41"/>
              </w:numPr>
              <w:rPr>
                <w:lang w:val="en-US"/>
              </w:rPr>
            </w:pPr>
            <w:r>
              <w:rPr>
                <w:lang w:val="en-US"/>
              </w:rPr>
              <w:t xml:space="preserve">Testing and debugging documentation (what you used, results, </w:t>
            </w:r>
            <w:r w:rsidR="006E34A8">
              <w:rPr>
                <w:lang w:val="en-US"/>
              </w:rPr>
              <w:t xml:space="preserve">test values, boundary conditions, </w:t>
            </w:r>
            <w:r w:rsidR="000E04AA">
              <w:rPr>
                <w:lang w:val="en-US"/>
              </w:rPr>
              <w:t xml:space="preserve">consequent </w:t>
            </w:r>
            <w:r>
              <w:rPr>
                <w:lang w:val="en-US"/>
              </w:rPr>
              <w:t>modifications), comparing actual output with expected output</w:t>
            </w:r>
          </w:p>
          <w:p w14:paraId="55630873" w14:textId="77777777" w:rsidR="000658CF" w:rsidRDefault="000658CF" w:rsidP="004760C8">
            <w:pPr>
              <w:rPr>
                <w:lang w:val="en-US"/>
              </w:rPr>
            </w:pPr>
          </w:p>
          <w:p w14:paraId="40A185D8" w14:textId="3578D26B" w:rsidR="006A1A58" w:rsidRPr="008F7028" w:rsidRDefault="00385352" w:rsidP="004760C8">
            <w:pPr>
              <w:rPr>
                <w:color w:val="EE0000"/>
                <w:sz w:val="24"/>
                <w:szCs w:val="28"/>
                <w:lang w:val="en-US"/>
              </w:rPr>
            </w:pPr>
            <w:r>
              <w:rPr>
                <w:lang w:val="en-US"/>
              </w:rPr>
              <w:t xml:space="preserve">* </w:t>
            </w:r>
            <w:r w:rsidR="00F579EF" w:rsidRPr="00F579EF">
              <w:rPr>
                <w:b/>
                <w:bCs/>
                <w:lang w:val="en-US"/>
              </w:rPr>
              <w:t>IMPORTANT:</w:t>
            </w:r>
            <w:r w:rsidR="00F579EF">
              <w:rPr>
                <w:lang w:val="en-US"/>
              </w:rPr>
              <w:t xml:space="preserve"> </w:t>
            </w:r>
            <w:r w:rsidR="00334F7F" w:rsidRPr="008F7028">
              <w:rPr>
                <w:color w:val="EE0000"/>
                <w:lang w:val="en-US"/>
              </w:rPr>
              <w:t>Y</w:t>
            </w:r>
            <w:r w:rsidR="00334F7F" w:rsidRPr="008F7028">
              <w:rPr>
                <w:color w:val="EE0000"/>
                <w:sz w:val="24"/>
                <w:szCs w:val="28"/>
                <w:lang w:val="en-US"/>
              </w:rPr>
              <w:t xml:space="preserve">our teacher should be able to run the program </w:t>
            </w:r>
            <w:r w:rsidR="009508DE">
              <w:rPr>
                <w:color w:val="EE0000"/>
                <w:sz w:val="24"/>
                <w:szCs w:val="28"/>
                <w:lang w:val="en-US"/>
              </w:rPr>
              <w:t>locally on</w:t>
            </w:r>
            <w:r w:rsidR="00334F7F" w:rsidRPr="008F7028">
              <w:rPr>
                <w:color w:val="EE0000"/>
                <w:sz w:val="24"/>
                <w:szCs w:val="28"/>
                <w:lang w:val="en-US"/>
              </w:rPr>
              <w:t xml:space="preserve"> their own laptop</w:t>
            </w:r>
            <w:r w:rsidR="00FB2676">
              <w:rPr>
                <w:color w:val="EE0000"/>
                <w:sz w:val="24"/>
                <w:szCs w:val="28"/>
                <w:lang w:val="en-US"/>
              </w:rPr>
              <w:t xml:space="preserve">. All </w:t>
            </w:r>
            <w:r w:rsidR="00080635">
              <w:rPr>
                <w:color w:val="EE0000"/>
                <w:sz w:val="24"/>
                <w:szCs w:val="28"/>
                <w:lang w:val="en-US"/>
              </w:rPr>
              <w:t xml:space="preserve">dependencies </w:t>
            </w:r>
            <w:r w:rsidR="00FB2676">
              <w:rPr>
                <w:color w:val="EE0000"/>
                <w:sz w:val="24"/>
                <w:szCs w:val="28"/>
                <w:lang w:val="en-US"/>
              </w:rPr>
              <w:t xml:space="preserve">should be indicated via a </w:t>
            </w:r>
            <w:r w:rsidR="00CA2202" w:rsidRPr="00CA2202">
              <w:rPr>
                <w:rFonts w:ascii="Courier New" w:hAnsi="Courier New" w:cs="Courier New"/>
                <w:color w:val="EE0000"/>
                <w:sz w:val="24"/>
                <w:szCs w:val="28"/>
                <w:lang w:val="en-US"/>
              </w:rPr>
              <w:t>requirements.txt</w:t>
            </w:r>
            <w:r w:rsidR="00CA2202">
              <w:rPr>
                <w:color w:val="EE0000"/>
                <w:sz w:val="24"/>
                <w:szCs w:val="28"/>
                <w:lang w:val="en-US"/>
              </w:rPr>
              <w:t xml:space="preserve"> file</w:t>
            </w:r>
          </w:p>
          <w:p w14:paraId="6997340D" w14:textId="50B11C4E" w:rsidR="00EF0985" w:rsidRPr="00EF0985" w:rsidRDefault="00EF0985" w:rsidP="00EF0985">
            <w:pPr>
              <w:rPr>
                <w:lang w:val="en-US"/>
              </w:rPr>
            </w:pPr>
          </w:p>
          <w:p w14:paraId="2FB69761" w14:textId="77777777" w:rsidR="00F3523B" w:rsidRDefault="00F3523B" w:rsidP="00F3523B">
            <w:pPr>
              <w:rPr>
                <w:bCs/>
                <w:lang w:val="en-US"/>
              </w:rPr>
            </w:pPr>
          </w:p>
          <w:p w14:paraId="43178C68" w14:textId="57505F2F" w:rsidR="004F6FB5" w:rsidRDefault="008D3AA0" w:rsidP="00E176F5">
            <w:pPr>
              <w:rPr>
                <w:bCs/>
                <w:color w:val="EE0000"/>
                <w:sz w:val="36"/>
                <w:szCs w:val="40"/>
                <w:lang w:val="en-US"/>
              </w:rPr>
            </w:pPr>
            <w:r>
              <w:rPr>
                <w:bCs/>
                <w:color w:val="EE0000"/>
                <w:sz w:val="36"/>
                <w:szCs w:val="40"/>
                <w:lang w:val="en-US"/>
              </w:rPr>
              <w:t xml:space="preserve">Accompanying this document, you should </w:t>
            </w:r>
            <w:r w:rsidR="00C41EA7">
              <w:rPr>
                <w:bCs/>
                <w:color w:val="EE0000"/>
                <w:sz w:val="36"/>
                <w:szCs w:val="40"/>
                <w:lang w:val="en-US"/>
              </w:rPr>
              <w:t>have access to</w:t>
            </w:r>
            <w:r>
              <w:rPr>
                <w:bCs/>
                <w:color w:val="EE0000"/>
                <w:sz w:val="36"/>
                <w:szCs w:val="40"/>
                <w:lang w:val="en-US"/>
              </w:rPr>
              <w:t xml:space="preserve"> a Folio Template document to assist you with </w:t>
            </w:r>
            <w:r w:rsidR="00730884">
              <w:rPr>
                <w:bCs/>
                <w:color w:val="EE0000"/>
                <w:sz w:val="36"/>
                <w:szCs w:val="40"/>
                <w:lang w:val="en-US"/>
              </w:rPr>
              <w:t xml:space="preserve">the written part of </w:t>
            </w:r>
            <w:r>
              <w:rPr>
                <w:bCs/>
                <w:color w:val="EE0000"/>
                <w:sz w:val="36"/>
                <w:szCs w:val="40"/>
                <w:lang w:val="en-US"/>
              </w:rPr>
              <w:t xml:space="preserve">your </w:t>
            </w:r>
            <w:r w:rsidR="00C41EA7">
              <w:rPr>
                <w:bCs/>
                <w:color w:val="EE0000"/>
                <w:sz w:val="36"/>
                <w:szCs w:val="40"/>
                <w:lang w:val="en-US"/>
              </w:rPr>
              <w:t xml:space="preserve">final Project </w:t>
            </w:r>
            <w:r w:rsidR="00E105F1">
              <w:rPr>
                <w:bCs/>
                <w:color w:val="EE0000"/>
                <w:sz w:val="36"/>
                <w:szCs w:val="40"/>
                <w:lang w:val="en-US"/>
              </w:rPr>
              <w:t>Deliverable</w:t>
            </w:r>
            <w:r w:rsidR="00C41EA7">
              <w:rPr>
                <w:bCs/>
                <w:color w:val="EE0000"/>
                <w:sz w:val="36"/>
                <w:szCs w:val="40"/>
                <w:lang w:val="en-US"/>
              </w:rPr>
              <w:t>.</w:t>
            </w:r>
          </w:p>
          <w:p w14:paraId="664BF0B4" w14:textId="77777777" w:rsidR="00346AEE" w:rsidRPr="00A506F6" w:rsidRDefault="00346AEE" w:rsidP="00E176F5">
            <w:pPr>
              <w:rPr>
                <w:bCs/>
                <w:color w:val="EE0000"/>
                <w:sz w:val="36"/>
                <w:szCs w:val="40"/>
                <w:lang w:val="en-US"/>
              </w:rPr>
            </w:pPr>
          </w:p>
          <w:p w14:paraId="4EB1C9B0" w14:textId="77777777" w:rsidR="00F018F6" w:rsidRPr="00E176F5" w:rsidRDefault="00F018F6" w:rsidP="00E176F5">
            <w:pPr>
              <w:rPr>
                <w:bCs/>
                <w:lang w:val="en-US"/>
              </w:rPr>
            </w:pPr>
          </w:p>
          <w:p w14:paraId="23F96832" w14:textId="77777777" w:rsidR="00E24561" w:rsidRDefault="00A506F6" w:rsidP="00873720">
            <w:pPr>
              <w:rPr>
                <w:b/>
                <w:lang w:val="en-US"/>
              </w:rPr>
            </w:pPr>
            <w:r w:rsidRPr="008A41F6">
              <w:rPr>
                <w:b/>
                <w:lang w:val="en-US"/>
              </w:rPr>
              <w:t>Part B –</w:t>
            </w:r>
            <w:r w:rsidR="00E24561">
              <w:rPr>
                <w:b/>
                <w:lang w:val="en-US"/>
              </w:rPr>
              <w:t xml:space="preserve"> Working Software Delivery:</w:t>
            </w:r>
          </w:p>
          <w:p w14:paraId="663B33AA" w14:textId="10915DCC" w:rsidR="00A506F6" w:rsidRDefault="003E05D9" w:rsidP="00873720">
            <w:pPr>
              <w:rPr>
                <w:bCs/>
                <w:lang w:val="en-US"/>
              </w:rPr>
            </w:pPr>
            <w:r>
              <w:rPr>
                <w:bCs/>
                <w:lang w:val="en-US"/>
              </w:rPr>
              <w:t>The second part is the delivery of a working project, addressing one of the suggested</w:t>
            </w:r>
            <w:r w:rsidR="0081325C">
              <w:rPr>
                <w:bCs/>
                <w:lang w:val="en-US"/>
              </w:rPr>
              <w:t xml:space="preserve"> projects.  While the project may be based upon the </w:t>
            </w:r>
            <w:r w:rsidR="001D1AC7">
              <w:rPr>
                <w:bCs/>
                <w:lang w:val="en-US"/>
              </w:rPr>
              <w:t>suggested project, you are free to modify</w:t>
            </w:r>
            <w:r w:rsidR="00E670BB">
              <w:rPr>
                <w:bCs/>
                <w:lang w:val="en-US"/>
              </w:rPr>
              <w:t>/extend</w:t>
            </w:r>
            <w:r w:rsidR="001D1AC7">
              <w:rPr>
                <w:bCs/>
                <w:lang w:val="en-US"/>
              </w:rPr>
              <w:t xml:space="preserve"> your project to enhance</w:t>
            </w:r>
            <w:r w:rsidR="00CF5952">
              <w:rPr>
                <w:bCs/>
                <w:lang w:val="en-US"/>
              </w:rPr>
              <w:t xml:space="preserve"> the final product (both from the front and back ends of the codebase).</w:t>
            </w:r>
          </w:p>
          <w:p w14:paraId="55373F66" w14:textId="746C2E04" w:rsidR="00E670BB" w:rsidRDefault="00920B10" w:rsidP="00873720">
            <w:pPr>
              <w:rPr>
                <w:bCs/>
                <w:lang w:val="en-US"/>
              </w:rPr>
            </w:pPr>
            <w:r>
              <w:rPr>
                <w:bCs/>
                <w:lang w:val="en-US"/>
              </w:rPr>
              <w:t>It is important to consult with your teacher at regular points in your project</w:t>
            </w:r>
            <w:r w:rsidR="00EA40CE">
              <w:rPr>
                <w:bCs/>
                <w:lang w:val="en-US"/>
              </w:rPr>
              <w:t>: initiation, coding, testing and delivery.</w:t>
            </w:r>
          </w:p>
          <w:p w14:paraId="0B488214" w14:textId="77777777" w:rsidR="00EA40CE" w:rsidRPr="008A41F6" w:rsidRDefault="00EA40CE" w:rsidP="00873720">
            <w:pPr>
              <w:rPr>
                <w:bCs/>
                <w:lang w:val="en-US"/>
              </w:rPr>
            </w:pPr>
          </w:p>
          <w:p w14:paraId="5A1EB56A" w14:textId="69C59EAD" w:rsidR="00F01344" w:rsidRDefault="00286F1C" w:rsidP="00A506F6">
            <w:pPr>
              <w:rPr>
                <w:b/>
                <w:lang w:val="en-US"/>
              </w:rPr>
            </w:pPr>
            <w:r>
              <w:rPr>
                <w:b/>
                <w:lang w:val="en-US"/>
              </w:rPr>
              <w:t>All the parts of y</w:t>
            </w:r>
            <w:r w:rsidR="00A506F6" w:rsidRPr="008A41F6">
              <w:rPr>
                <w:b/>
                <w:lang w:val="en-US"/>
              </w:rPr>
              <w:t>our project</w:t>
            </w:r>
            <w:r w:rsidR="00390D6E">
              <w:rPr>
                <w:b/>
                <w:lang w:val="en-US"/>
              </w:rPr>
              <w:t xml:space="preserve"> </w:t>
            </w:r>
            <w:proofErr w:type="gramStart"/>
            <w:r w:rsidR="00390D6E">
              <w:rPr>
                <w:b/>
                <w:lang w:val="en-US"/>
              </w:rPr>
              <w:t>deliverables</w:t>
            </w:r>
            <w:proofErr w:type="gramEnd"/>
            <w:r w:rsidR="00A506F6" w:rsidRPr="008A41F6">
              <w:rPr>
                <w:b/>
                <w:lang w:val="en-US"/>
              </w:rPr>
              <w:t xml:space="preserve"> must be </w:t>
            </w:r>
            <w:r>
              <w:rPr>
                <w:b/>
                <w:lang w:val="en-US"/>
              </w:rPr>
              <w:t xml:space="preserve">entirely </w:t>
            </w:r>
            <w:r w:rsidR="00A506F6" w:rsidRPr="008A41F6">
              <w:rPr>
                <w:b/>
                <w:lang w:val="en-US"/>
              </w:rPr>
              <w:t>your own work</w:t>
            </w:r>
            <w:r w:rsidR="00390D6E">
              <w:rPr>
                <w:b/>
                <w:lang w:val="en-US"/>
              </w:rPr>
              <w:t>.</w:t>
            </w:r>
          </w:p>
          <w:p w14:paraId="3E9943C4" w14:textId="77777777" w:rsidR="00F3523B" w:rsidRDefault="00F3523B" w:rsidP="001118D5"/>
          <w:p w14:paraId="6C7622D5" w14:textId="199A91DF" w:rsidR="00210EF2" w:rsidRPr="00210EF2" w:rsidRDefault="00210EF2" w:rsidP="001118D5">
            <w:pPr>
              <w:rPr>
                <w:b/>
                <w:bCs/>
                <w:u w:val="single"/>
              </w:rPr>
            </w:pPr>
            <w:r w:rsidRPr="00210EF2">
              <w:rPr>
                <w:b/>
                <w:bCs/>
                <w:u w:val="single"/>
              </w:rPr>
              <w:t>Submission</w:t>
            </w:r>
          </w:p>
          <w:p w14:paraId="3C086900" w14:textId="3139DAEC" w:rsidR="00210EF2" w:rsidRDefault="00210EF2" w:rsidP="00210EF2">
            <w:r>
              <w:t xml:space="preserve">You need to download a zip of your repository and submit this in Schoolbox in the Assessment </w:t>
            </w:r>
            <w:r w:rsidR="00DE520A">
              <w:t>3</w:t>
            </w:r>
            <w:r>
              <w:t xml:space="preserve"> link in our Software Engineering course, along with any additional files</w:t>
            </w:r>
            <w:r w:rsidR="00DE520A">
              <w:t>, such as your Project Documentation.</w:t>
            </w:r>
          </w:p>
          <w:p w14:paraId="05FBAC49" w14:textId="0094B7AC" w:rsidR="00B43F02" w:rsidRPr="00E65B37" w:rsidRDefault="00B43F02" w:rsidP="00037F2F"/>
        </w:tc>
      </w:tr>
      <w:tr w:rsidR="00477050" w14:paraId="68495E18" w14:textId="77777777" w:rsidTr="003C1C23">
        <w:trPr>
          <w:trHeight w:val="20"/>
        </w:trPr>
        <w:tc>
          <w:tcPr>
            <w:tcW w:w="2494" w:type="dxa"/>
            <w:shd w:val="clear" w:color="auto" w:fill="EEECE1" w:themeFill="background2"/>
          </w:tcPr>
          <w:p w14:paraId="1852DA4A" w14:textId="46A97C29" w:rsidR="007522CF" w:rsidRPr="00114589" w:rsidRDefault="007522CF" w:rsidP="00114589">
            <w:pPr>
              <w:pStyle w:val="TableHeader"/>
            </w:pPr>
            <w:r w:rsidRPr="00114589">
              <w:lastRenderedPageBreak/>
              <w:t xml:space="preserve">Equipment </w:t>
            </w:r>
          </w:p>
        </w:tc>
        <w:tc>
          <w:tcPr>
            <w:tcW w:w="8416" w:type="dxa"/>
          </w:tcPr>
          <w:p w14:paraId="3D8D141C" w14:textId="38D1A61F" w:rsidR="007522CF" w:rsidRPr="00037F2F" w:rsidRDefault="000F371B" w:rsidP="00037F2F">
            <w:pPr>
              <w:pStyle w:val="TableBullet"/>
            </w:pPr>
            <w:proofErr w:type="spellStart"/>
            <w:r>
              <w:t>Github</w:t>
            </w:r>
            <w:proofErr w:type="spellEnd"/>
            <w:r>
              <w:t xml:space="preserve"> </w:t>
            </w:r>
            <w:proofErr w:type="spellStart"/>
            <w:r>
              <w:t>Codespace</w:t>
            </w:r>
            <w:proofErr w:type="spellEnd"/>
            <w:r w:rsidR="0010741E">
              <w:t>/VS Code</w:t>
            </w:r>
            <w:r w:rsidR="00417EFE">
              <w:t xml:space="preserve"> (recommended)</w:t>
            </w:r>
            <w:r w:rsidR="0010741E">
              <w:t>,</w:t>
            </w:r>
            <w:r w:rsidR="00816423">
              <w:t xml:space="preserve"> </w:t>
            </w:r>
            <w:r w:rsidR="00DD443C">
              <w:t xml:space="preserve">Flask, Sqlite3, Python, </w:t>
            </w:r>
            <w:r w:rsidR="00D879CA">
              <w:t xml:space="preserve">Bash commands, </w:t>
            </w:r>
            <w:r w:rsidR="006338AC">
              <w:t>Spreadsheet/</w:t>
            </w:r>
            <w:r w:rsidR="00902EF1">
              <w:t>Project Management Software</w:t>
            </w:r>
            <w:r w:rsidR="00CE29A6">
              <w:t xml:space="preserve">, </w:t>
            </w:r>
            <w:r w:rsidR="00902EF1">
              <w:t>Testing Software</w:t>
            </w:r>
            <w:r w:rsidR="00D879CA">
              <w:t xml:space="preserve"> (</w:t>
            </w:r>
            <w:proofErr w:type="spellStart"/>
            <w:r w:rsidR="00D879CA">
              <w:t>eg</w:t>
            </w:r>
            <w:proofErr w:type="spellEnd"/>
            <w:r w:rsidR="00D879CA">
              <w:t xml:space="preserve"> </w:t>
            </w:r>
            <w:proofErr w:type="spellStart"/>
            <w:r w:rsidR="00D879CA">
              <w:t>Pylint</w:t>
            </w:r>
            <w:proofErr w:type="spellEnd"/>
            <w:r w:rsidR="00D96B50">
              <w:t xml:space="preserve">, Accessibility Checker, </w:t>
            </w:r>
            <w:proofErr w:type="spellStart"/>
            <w:r w:rsidR="00D96B50">
              <w:t>Pageseed</w:t>
            </w:r>
            <w:proofErr w:type="spellEnd"/>
            <w:r w:rsidR="00D96B50">
              <w:t>)</w:t>
            </w:r>
            <w:r w:rsidR="00902EF1">
              <w:t>, Internet</w:t>
            </w:r>
            <w:r w:rsidR="0010741E">
              <w:t>, Word processor.</w:t>
            </w:r>
            <w:r w:rsidR="004630FE">
              <w:t xml:space="preserve"> Project Template</w:t>
            </w:r>
          </w:p>
        </w:tc>
      </w:tr>
      <w:tr w:rsidR="00477050" w14:paraId="7AA93A38" w14:textId="77777777" w:rsidTr="003C1C23">
        <w:trPr>
          <w:trHeight w:val="20"/>
        </w:trPr>
        <w:tc>
          <w:tcPr>
            <w:tcW w:w="2494" w:type="dxa"/>
            <w:shd w:val="clear" w:color="auto" w:fill="EEECE1" w:themeFill="background2"/>
          </w:tcPr>
          <w:p w14:paraId="3541E17E" w14:textId="3103600B" w:rsidR="00E65B37" w:rsidRPr="00114589" w:rsidRDefault="00A37D11" w:rsidP="00114589">
            <w:pPr>
              <w:pStyle w:val="TableHeader"/>
            </w:pPr>
            <w:r w:rsidRPr="00114589">
              <w:t>Preparation</w:t>
            </w:r>
          </w:p>
        </w:tc>
        <w:tc>
          <w:tcPr>
            <w:tcW w:w="8416" w:type="dxa"/>
          </w:tcPr>
          <w:p w14:paraId="5C688BEF" w14:textId="637E6983" w:rsidR="00A37D11" w:rsidRDefault="00A37D11" w:rsidP="00037F2F">
            <w:r>
              <w:t>To prepare for this task, students should:</w:t>
            </w:r>
          </w:p>
          <w:p w14:paraId="0891ACC1" w14:textId="0DA76CE1" w:rsidR="00CA0517" w:rsidRDefault="00CA0517" w:rsidP="00037F2F">
            <w:pPr>
              <w:pStyle w:val="TableBullet"/>
            </w:pPr>
            <w:r>
              <w:t>Familiarise with provided resources at the end of this document</w:t>
            </w:r>
          </w:p>
          <w:p w14:paraId="1D38D66D" w14:textId="1CA6D46B" w:rsidR="00845135" w:rsidRDefault="00845135" w:rsidP="00037F2F">
            <w:pPr>
              <w:pStyle w:val="TableBullet"/>
            </w:pPr>
            <w:r>
              <w:t>Create a repository in git</w:t>
            </w:r>
            <w:r w:rsidR="006D705A">
              <w:t xml:space="preserve"> (at the very start of your project work)</w:t>
            </w:r>
            <w:r>
              <w:t xml:space="preserve"> and share with your teacher</w:t>
            </w:r>
            <w:r w:rsidR="006D705A">
              <w:t>.  The repository should contain the code and the documentation/report</w:t>
            </w:r>
            <w:r w:rsidR="007D5833">
              <w:t>, both of which will be updated as the project progresses.</w:t>
            </w:r>
          </w:p>
          <w:p w14:paraId="0E07BF56" w14:textId="0098C575" w:rsidR="00AC3DA4" w:rsidRDefault="00AC3DA4" w:rsidP="00037F2F">
            <w:pPr>
              <w:pStyle w:val="TableBullet"/>
            </w:pPr>
            <w:r>
              <w:t>Install necessary software</w:t>
            </w:r>
            <w:r w:rsidR="00845135">
              <w:t xml:space="preserve"> extensions</w:t>
            </w:r>
            <w:r>
              <w:t xml:space="preserve"> </w:t>
            </w:r>
            <w:r w:rsidR="0050523B">
              <w:t xml:space="preserve">in VS Code / </w:t>
            </w:r>
            <w:proofErr w:type="spellStart"/>
            <w:r w:rsidR="0050523B">
              <w:t>Codespace</w:t>
            </w:r>
            <w:proofErr w:type="spellEnd"/>
          </w:p>
          <w:p w14:paraId="3B746090" w14:textId="01954E75" w:rsidR="00B715A5" w:rsidRPr="00E65B37" w:rsidRDefault="00B715A5" w:rsidP="00302227">
            <w:pPr>
              <w:pStyle w:val="TableBullet"/>
              <w:numPr>
                <w:ilvl w:val="0"/>
                <w:numId w:val="0"/>
              </w:numPr>
              <w:ind w:left="367"/>
            </w:pPr>
          </w:p>
        </w:tc>
      </w:tr>
    </w:tbl>
    <w:p w14:paraId="3808127F" w14:textId="77777777" w:rsidR="0098219C" w:rsidRDefault="0098219C" w:rsidP="00CE4815">
      <w:pPr>
        <w:pStyle w:val="Header"/>
        <w:tabs>
          <w:tab w:val="right" w:pos="6096"/>
        </w:tabs>
      </w:pPr>
    </w:p>
    <w:p w14:paraId="38FFB08A" w14:textId="77777777" w:rsidR="00C82696" w:rsidRDefault="00C82696" w:rsidP="00CE4815">
      <w:pPr>
        <w:pStyle w:val="Header"/>
        <w:tabs>
          <w:tab w:val="right" w:pos="6096"/>
        </w:tabs>
      </w:pPr>
    </w:p>
    <w:p w14:paraId="7F751895" w14:textId="77777777" w:rsidR="00C82696" w:rsidRDefault="00C82696" w:rsidP="00CE4815">
      <w:pPr>
        <w:pStyle w:val="Header"/>
        <w:tabs>
          <w:tab w:val="right" w:pos="6096"/>
        </w:tabs>
      </w:pPr>
    </w:p>
    <w:p w14:paraId="3DB051E2" w14:textId="31E9AB3B" w:rsidR="4159B34D" w:rsidRDefault="4159B34D">
      <w:r>
        <w:br w:type="page"/>
      </w:r>
    </w:p>
    <w:p w14:paraId="566FCE41" w14:textId="63359834" w:rsidR="4159B34D" w:rsidRDefault="4159B34D" w:rsidP="4159B34D">
      <w:pPr>
        <w:pStyle w:val="Header"/>
        <w:tabs>
          <w:tab w:val="right" w:pos="6096"/>
        </w:tabs>
      </w:pPr>
    </w:p>
    <w:p w14:paraId="229BEFCD" w14:textId="77777777" w:rsidR="00C82696" w:rsidRDefault="00C82696" w:rsidP="00CE4815">
      <w:pPr>
        <w:pStyle w:val="Header"/>
        <w:tabs>
          <w:tab w:val="right" w:pos="6096"/>
        </w:tabs>
      </w:pPr>
    </w:p>
    <w:p w14:paraId="0B69C30B" w14:textId="77777777" w:rsidR="00C82696" w:rsidRDefault="00C82696" w:rsidP="00CE4815">
      <w:pPr>
        <w:pStyle w:val="Header"/>
        <w:tabs>
          <w:tab w:val="right" w:pos="6096"/>
        </w:tabs>
      </w:pPr>
    </w:p>
    <w:p w14:paraId="1A5B2ECF" w14:textId="77777777" w:rsidR="00C82696" w:rsidRDefault="00C82696" w:rsidP="00CE4815">
      <w:pPr>
        <w:pStyle w:val="Header"/>
        <w:tabs>
          <w:tab w:val="right" w:pos="6096"/>
        </w:tabs>
      </w:pPr>
    </w:p>
    <w:p w14:paraId="5FD9083A" w14:textId="7FFA2E11" w:rsidR="007E74D4" w:rsidRPr="006C3C33" w:rsidRDefault="007E74D4" w:rsidP="007E74D4">
      <w:pPr>
        <w:pBdr>
          <w:bottom w:val="single" w:sz="4" w:space="1" w:color="00AE66" w:themeColor="accent3"/>
        </w:pBdr>
        <w:rPr>
          <w:b/>
          <w:bCs/>
          <w:color w:val="00AE66" w:themeColor="accent3"/>
        </w:rPr>
      </w:pPr>
      <w:r>
        <w:rPr>
          <w:b/>
          <w:bCs/>
          <w:color w:val="00AE66" w:themeColor="accent3"/>
        </w:rPr>
        <w:t>Marking and Feedback</w:t>
      </w:r>
    </w:p>
    <w:p w14:paraId="241D70AA" w14:textId="77777777" w:rsidR="007E74D4" w:rsidRDefault="007E74D4" w:rsidP="007E74D4">
      <w:pPr>
        <w:pStyle w:val="Header"/>
        <w:tabs>
          <w:tab w:val="right" w:pos="6096"/>
        </w:tabs>
      </w:pPr>
    </w:p>
    <w:tbl>
      <w:tblPr>
        <w:tblStyle w:val="TableGridLight"/>
        <w:tblW w:w="15163" w:type="dxa"/>
        <w:tblBorders>
          <w:top w:val="single" w:sz="4" w:space="0" w:color="BD9A64" w:themeColor="accent4"/>
          <w:left w:val="single" w:sz="4" w:space="0" w:color="BD9A64" w:themeColor="accent4"/>
          <w:bottom w:val="single" w:sz="4" w:space="0" w:color="BD9A64" w:themeColor="accent4"/>
          <w:right w:val="single" w:sz="4" w:space="0" w:color="BD9A64" w:themeColor="accent4"/>
          <w:insideH w:val="single" w:sz="4" w:space="0" w:color="BD9A64" w:themeColor="accent4"/>
          <w:insideV w:val="single" w:sz="4" w:space="0" w:color="BD9A64" w:themeColor="accent4"/>
        </w:tblBorders>
        <w:tblCellMar>
          <w:top w:w="113" w:type="dxa"/>
          <w:bottom w:w="113" w:type="dxa"/>
        </w:tblCellMar>
        <w:tblLook w:val="04A0" w:firstRow="1" w:lastRow="0" w:firstColumn="1" w:lastColumn="0" w:noHBand="0" w:noVBand="1"/>
      </w:tblPr>
      <w:tblGrid>
        <w:gridCol w:w="1083"/>
        <w:gridCol w:w="14080"/>
      </w:tblGrid>
      <w:tr w:rsidR="00E65B37" w:rsidRPr="00E65B37" w14:paraId="1692A82F" w14:textId="77777777" w:rsidTr="4159B34D">
        <w:trPr>
          <w:trHeight w:val="493"/>
        </w:trPr>
        <w:tc>
          <w:tcPr>
            <w:tcW w:w="1083" w:type="dxa"/>
            <w:shd w:val="clear" w:color="auto" w:fill="EEECE1" w:themeFill="background2"/>
          </w:tcPr>
          <w:p w14:paraId="648E154D" w14:textId="115C9FC4" w:rsidR="00E65B37" w:rsidRPr="00E65B37" w:rsidRDefault="00E65B37" w:rsidP="00114589">
            <w:pPr>
              <w:pStyle w:val="TableHeader"/>
            </w:pPr>
            <w:r>
              <w:t>Marking Criteria</w:t>
            </w:r>
          </w:p>
        </w:tc>
        <w:tc>
          <w:tcPr>
            <w:tcW w:w="14080" w:type="dxa"/>
          </w:tcPr>
          <w:p w14:paraId="2A1999C7" w14:textId="51E9B3C1" w:rsidR="004229D9" w:rsidRDefault="004229D9" w:rsidP="004229D9">
            <w:commentRangeStart w:id="7"/>
            <w:commentRangeStart w:id="8"/>
            <w:commentRangeEnd w:id="7"/>
            <w:r w:rsidRPr="4159B34D">
              <w:rPr>
                <w:rStyle w:val="CommentReference"/>
                <w:color w:val="auto"/>
                <w:sz w:val="20"/>
                <w:szCs w:val="22"/>
              </w:rPr>
              <w:commentReference w:id="7"/>
            </w:r>
            <w:commentRangeEnd w:id="8"/>
            <w:r w:rsidR="001B0D9F">
              <w:rPr>
                <w:rStyle w:val="CommentReference"/>
              </w:rPr>
              <w:commentReference w:id="8"/>
            </w:r>
            <w:r w:rsidRPr="4159B34D">
              <w:rPr>
                <w:color w:val="auto"/>
              </w:rPr>
              <w:t xml:space="preserve">Marking </w:t>
            </w:r>
            <w:r w:rsidR="00F80F66">
              <w:rPr>
                <w:color w:val="auto"/>
              </w:rPr>
              <w:t xml:space="preserve">rubric can be found on next page. </w:t>
            </w:r>
            <w:r w:rsidRPr="4159B34D">
              <w:rPr>
                <w:color w:val="auto"/>
              </w:rPr>
              <w:t>:</w:t>
            </w:r>
            <w:r>
              <w:br/>
            </w:r>
            <w:r>
              <w:br/>
            </w:r>
            <w:r w:rsidRPr="4159B34D">
              <w:rPr>
                <w:b/>
                <w:bCs/>
              </w:rPr>
              <w:t>Generic Rubric Summary:</w:t>
            </w:r>
          </w:p>
          <w:p w14:paraId="6A62786A" w14:textId="77777777" w:rsidR="00BC2EEC" w:rsidRDefault="00BC2EEC" w:rsidP="004229D9"/>
          <w:p w14:paraId="4EA9E7DB" w14:textId="77777777" w:rsidR="00002E6D" w:rsidRDefault="004229D9" w:rsidP="004229D9">
            <w:r w:rsidRPr="00680E9A">
              <w:rPr>
                <w:b/>
                <w:bCs/>
              </w:rPr>
              <w:t>High achievement:</w:t>
            </w:r>
            <w:r w:rsidRPr="00680E9A">
              <w:t xml:space="preserve"> You clearly explain your problem, plan realistically, build a working solution, test it properly, </w:t>
            </w:r>
          </w:p>
          <w:p w14:paraId="332D270F" w14:textId="47A63772" w:rsidR="004229D9" w:rsidRPr="00680E9A" w:rsidRDefault="004229D9" w:rsidP="004229D9">
            <w:r w:rsidRPr="00680E9A">
              <w:t>improve your code and explain your decisions.</w:t>
            </w:r>
          </w:p>
          <w:p w14:paraId="66403407" w14:textId="77777777" w:rsidR="004229D9" w:rsidRPr="00680E9A" w:rsidRDefault="004229D9" w:rsidP="004229D9">
            <w:r w:rsidRPr="00680E9A">
              <w:rPr>
                <w:b/>
                <w:bCs/>
              </w:rPr>
              <w:t>Sound achievement:</w:t>
            </w:r>
            <w:r w:rsidRPr="00680E9A">
              <w:t xml:space="preserve"> You meet most requirements and your project works, but explanations or testing may lack depth.</w:t>
            </w:r>
          </w:p>
          <w:p w14:paraId="4818D89E" w14:textId="77777777" w:rsidR="004229D9" w:rsidRPr="00680E9A" w:rsidRDefault="004229D9" w:rsidP="004229D9">
            <w:r w:rsidRPr="00680E9A">
              <w:rPr>
                <w:b/>
                <w:bCs/>
              </w:rPr>
              <w:t>Basic achievement:</w:t>
            </w:r>
            <w:r w:rsidRPr="00680E9A">
              <w:t xml:space="preserve"> </w:t>
            </w:r>
            <w:proofErr w:type="gramStart"/>
            <w:r w:rsidRPr="00680E9A">
              <w:t>You</w:t>
            </w:r>
            <w:proofErr w:type="gramEnd"/>
            <w:r w:rsidRPr="00680E9A">
              <w:t xml:space="preserve"> complete parts of the task, but planning, testing or documentation is incomplete.</w:t>
            </w:r>
          </w:p>
          <w:p w14:paraId="7C3B0AB3" w14:textId="77777777" w:rsidR="004229D9" w:rsidRDefault="004229D9" w:rsidP="004229D9">
            <w:r w:rsidRPr="00680E9A">
              <w:rPr>
                <w:b/>
                <w:bCs/>
              </w:rPr>
              <w:t>Limited achievement:</w:t>
            </w:r>
            <w:r w:rsidRPr="00680E9A">
              <w:t xml:space="preserve"> You attempt the </w:t>
            </w:r>
            <w:proofErr w:type="gramStart"/>
            <w:r w:rsidRPr="00680E9A">
              <w:t>task</w:t>
            </w:r>
            <w:proofErr w:type="gramEnd"/>
            <w:r w:rsidRPr="00680E9A">
              <w:t xml:space="preserve"> but your solution is incomplete or poorly explained.</w:t>
            </w:r>
          </w:p>
          <w:p w14:paraId="0016650D" w14:textId="77777777" w:rsidR="004229D9" w:rsidRPr="00680E9A" w:rsidRDefault="004229D9" w:rsidP="004229D9">
            <w:pPr>
              <w:rPr>
                <w:b/>
                <w:bCs/>
              </w:rPr>
            </w:pPr>
            <w:r w:rsidRPr="00680E9A">
              <w:rPr>
                <w:b/>
                <w:bCs/>
              </w:rPr>
              <w:t>No achievement:</w:t>
            </w:r>
            <w:r>
              <w:rPr>
                <w:b/>
                <w:bCs/>
              </w:rPr>
              <w:t xml:space="preserve"> </w:t>
            </w:r>
            <w:r w:rsidRPr="00680E9A">
              <w:t>You deliver nothing.</w:t>
            </w:r>
          </w:p>
          <w:p w14:paraId="71FFD897" w14:textId="77777777" w:rsidR="004229D9" w:rsidRDefault="004229D9" w:rsidP="004229D9"/>
          <w:p w14:paraId="7F250B91" w14:textId="77777777" w:rsidR="004229D9" w:rsidRDefault="004229D9" w:rsidP="004229D9"/>
          <w:p w14:paraId="4B39BD79" w14:textId="2B562BFC" w:rsidR="004229D9" w:rsidRDefault="004229D9" w:rsidP="004229D9">
            <w:pPr>
              <w:tabs>
                <w:tab w:val="right" w:pos="6096"/>
              </w:tabs>
              <w:rPr>
                <w:b/>
                <w:bCs/>
                <w:color w:val="auto"/>
              </w:rPr>
            </w:pPr>
            <w:r w:rsidRPr="00F80F66">
              <w:rPr>
                <w:b/>
                <w:color w:val="auto"/>
                <w:highlight w:val="yellow"/>
              </w:rPr>
              <w:t xml:space="preserve">Total Marks: </w:t>
            </w:r>
            <w:r w:rsidR="00E318B4">
              <w:rPr>
                <w:b/>
                <w:color w:val="auto"/>
                <w:highlight w:val="yellow"/>
              </w:rPr>
              <w:t>8</w:t>
            </w:r>
            <w:r w:rsidRPr="00F80F66">
              <w:rPr>
                <w:b/>
                <w:color w:val="auto"/>
                <w:highlight w:val="yellow"/>
              </w:rPr>
              <w:t>0</w:t>
            </w:r>
          </w:p>
          <w:p w14:paraId="0126B848" w14:textId="77777777" w:rsidR="004229D9" w:rsidRDefault="004229D9" w:rsidP="004229D9">
            <w:pPr>
              <w:tabs>
                <w:tab w:val="right" w:pos="6096"/>
              </w:tabs>
              <w:rPr>
                <w:b/>
                <w:bCs/>
                <w:color w:val="auto"/>
              </w:rPr>
            </w:pPr>
          </w:p>
          <w:p w14:paraId="45785628" w14:textId="77777777" w:rsidR="004229D9" w:rsidRPr="004B453C" w:rsidRDefault="004229D9" w:rsidP="004229D9">
            <w:pPr>
              <w:tabs>
                <w:tab w:val="right" w:pos="6096"/>
              </w:tabs>
              <w:rPr>
                <w:b/>
                <w:bCs/>
                <w:color w:val="auto"/>
              </w:rPr>
            </w:pPr>
            <w:r w:rsidRPr="004B453C">
              <w:rPr>
                <w:b/>
                <w:bCs/>
                <w:color w:val="auto"/>
              </w:rPr>
              <w:t>Outcome Mapping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1448"/>
            </w:tblGrid>
            <w:tr w:rsidR="004229D9" w:rsidRPr="004B453C" w14:paraId="79C17565" w14:textId="77777777" w:rsidTr="00EA1023">
              <w:trPr>
                <w:tblHeader/>
                <w:tblCellSpacing w:w="15" w:type="dxa"/>
              </w:trPr>
              <w:tc>
                <w:tcPr>
                  <w:tcW w:w="0" w:type="auto"/>
                  <w:vAlign w:val="center"/>
                  <w:hideMark/>
                </w:tcPr>
                <w:p w14:paraId="348E189F" w14:textId="77777777" w:rsidR="004229D9" w:rsidRPr="004B453C" w:rsidRDefault="004229D9" w:rsidP="004229D9">
                  <w:pPr>
                    <w:tabs>
                      <w:tab w:val="right" w:pos="6096"/>
                    </w:tabs>
                    <w:rPr>
                      <w:b/>
                      <w:bCs/>
                      <w:color w:val="auto"/>
                    </w:rPr>
                  </w:pPr>
                  <w:r w:rsidRPr="004B453C">
                    <w:rPr>
                      <w:b/>
                      <w:bCs/>
                      <w:color w:val="auto"/>
                    </w:rPr>
                    <w:t>Syllabus Outcome</w:t>
                  </w:r>
                </w:p>
              </w:tc>
              <w:tc>
                <w:tcPr>
                  <w:tcW w:w="0" w:type="auto"/>
                  <w:vAlign w:val="center"/>
                  <w:hideMark/>
                </w:tcPr>
                <w:p w14:paraId="4A5353C4" w14:textId="77777777" w:rsidR="004229D9" w:rsidRPr="004B453C" w:rsidRDefault="004229D9" w:rsidP="004229D9">
                  <w:pPr>
                    <w:tabs>
                      <w:tab w:val="right" w:pos="6096"/>
                    </w:tabs>
                    <w:rPr>
                      <w:b/>
                      <w:bCs/>
                      <w:color w:val="auto"/>
                    </w:rPr>
                  </w:pPr>
                  <w:r w:rsidRPr="004B453C">
                    <w:rPr>
                      <w:b/>
                      <w:bCs/>
                      <w:color w:val="auto"/>
                    </w:rPr>
                    <w:t xml:space="preserve">Where </w:t>
                  </w:r>
                  <w:proofErr w:type="gramStart"/>
                  <w:r w:rsidRPr="004B453C">
                    <w:rPr>
                      <w:b/>
                      <w:bCs/>
                      <w:color w:val="auto"/>
                    </w:rPr>
                    <w:t>Assessed</w:t>
                  </w:r>
                  <w:proofErr w:type="gramEnd"/>
                </w:p>
              </w:tc>
            </w:tr>
            <w:tr w:rsidR="004229D9" w:rsidRPr="004B453C" w14:paraId="2305DD7A" w14:textId="77777777" w:rsidTr="00EA1023">
              <w:trPr>
                <w:tblCellSpacing w:w="15" w:type="dxa"/>
              </w:trPr>
              <w:tc>
                <w:tcPr>
                  <w:tcW w:w="0" w:type="auto"/>
                  <w:vAlign w:val="center"/>
                  <w:hideMark/>
                </w:tcPr>
                <w:p w14:paraId="0DC192D0" w14:textId="77777777" w:rsidR="004229D9" w:rsidRPr="004B453C" w:rsidRDefault="004229D9" w:rsidP="004229D9">
                  <w:pPr>
                    <w:tabs>
                      <w:tab w:val="right" w:pos="6096"/>
                    </w:tabs>
                    <w:rPr>
                      <w:color w:val="auto"/>
                    </w:rPr>
                  </w:pPr>
                  <w:r w:rsidRPr="004B453C">
                    <w:rPr>
                      <w:color w:val="auto"/>
                    </w:rPr>
                    <w:t>SE-12-01</w:t>
                  </w:r>
                </w:p>
              </w:tc>
              <w:tc>
                <w:tcPr>
                  <w:tcW w:w="0" w:type="auto"/>
                  <w:vAlign w:val="center"/>
                  <w:hideMark/>
                </w:tcPr>
                <w:p w14:paraId="5629F76C" w14:textId="77777777" w:rsidR="004229D9" w:rsidRPr="004B453C" w:rsidRDefault="004229D9" w:rsidP="004229D9">
                  <w:pPr>
                    <w:tabs>
                      <w:tab w:val="right" w:pos="6096"/>
                    </w:tabs>
                    <w:rPr>
                      <w:color w:val="auto"/>
                    </w:rPr>
                  </w:pPr>
                  <w:r w:rsidRPr="004B453C">
                    <w:rPr>
                      <w:color w:val="auto"/>
                    </w:rPr>
                    <w:t>Sections 1, 2, 3</w:t>
                  </w:r>
                </w:p>
              </w:tc>
            </w:tr>
            <w:tr w:rsidR="004229D9" w:rsidRPr="004B453C" w14:paraId="64301CB5" w14:textId="77777777" w:rsidTr="00EA1023">
              <w:trPr>
                <w:tblCellSpacing w:w="15" w:type="dxa"/>
              </w:trPr>
              <w:tc>
                <w:tcPr>
                  <w:tcW w:w="0" w:type="auto"/>
                  <w:vAlign w:val="center"/>
                  <w:hideMark/>
                </w:tcPr>
                <w:p w14:paraId="330E52BC" w14:textId="77777777" w:rsidR="004229D9" w:rsidRPr="004B453C" w:rsidRDefault="004229D9" w:rsidP="004229D9">
                  <w:pPr>
                    <w:tabs>
                      <w:tab w:val="right" w:pos="6096"/>
                    </w:tabs>
                    <w:rPr>
                      <w:color w:val="auto"/>
                    </w:rPr>
                  </w:pPr>
                  <w:r w:rsidRPr="004B453C">
                    <w:rPr>
                      <w:color w:val="auto"/>
                    </w:rPr>
                    <w:t>SE-12-02</w:t>
                  </w:r>
                </w:p>
              </w:tc>
              <w:tc>
                <w:tcPr>
                  <w:tcW w:w="0" w:type="auto"/>
                  <w:vAlign w:val="center"/>
                  <w:hideMark/>
                </w:tcPr>
                <w:p w14:paraId="4788BFBA" w14:textId="77777777" w:rsidR="004229D9" w:rsidRPr="004B453C" w:rsidRDefault="004229D9" w:rsidP="004229D9">
                  <w:pPr>
                    <w:tabs>
                      <w:tab w:val="right" w:pos="6096"/>
                    </w:tabs>
                    <w:rPr>
                      <w:color w:val="auto"/>
                    </w:rPr>
                  </w:pPr>
                  <w:r w:rsidRPr="004B453C">
                    <w:rPr>
                      <w:color w:val="auto"/>
                    </w:rPr>
                    <w:t>Section 6</w:t>
                  </w:r>
                </w:p>
              </w:tc>
            </w:tr>
            <w:tr w:rsidR="004229D9" w:rsidRPr="004B453C" w14:paraId="450C1276" w14:textId="77777777" w:rsidTr="00EA1023">
              <w:trPr>
                <w:tblCellSpacing w:w="15" w:type="dxa"/>
              </w:trPr>
              <w:tc>
                <w:tcPr>
                  <w:tcW w:w="0" w:type="auto"/>
                  <w:vAlign w:val="center"/>
                  <w:hideMark/>
                </w:tcPr>
                <w:p w14:paraId="24CA394D" w14:textId="77777777" w:rsidR="004229D9" w:rsidRPr="004B453C" w:rsidRDefault="004229D9" w:rsidP="004229D9">
                  <w:pPr>
                    <w:tabs>
                      <w:tab w:val="right" w:pos="6096"/>
                    </w:tabs>
                    <w:rPr>
                      <w:color w:val="auto"/>
                    </w:rPr>
                  </w:pPr>
                  <w:r w:rsidRPr="004B453C">
                    <w:rPr>
                      <w:color w:val="auto"/>
                    </w:rPr>
                    <w:t>SE-12-03</w:t>
                  </w:r>
                </w:p>
              </w:tc>
              <w:tc>
                <w:tcPr>
                  <w:tcW w:w="0" w:type="auto"/>
                  <w:vAlign w:val="center"/>
                  <w:hideMark/>
                </w:tcPr>
                <w:p w14:paraId="7D0507E0" w14:textId="77777777" w:rsidR="004229D9" w:rsidRPr="004B453C" w:rsidRDefault="004229D9" w:rsidP="004229D9">
                  <w:pPr>
                    <w:tabs>
                      <w:tab w:val="right" w:pos="6096"/>
                    </w:tabs>
                    <w:rPr>
                      <w:color w:val="auto"/>
                    </w:rPr>
                  </w:pPr>
                  <w:r w:rsidRPr="004B453C">
                    <w:rPr>
                      <w:color w:val="auto"/>
                    </w:rPr>
                    <w:t>Section 2</w:t>
                  </w:r>
                </w:p>
              </w:tc>
            </w:tr>
            <w:tr w:rsidR="004229D9" w:rsidRPr="004B453C" w14:paraId="667B1F44" w14:textId="77777777" w:rsidTr="00EA1023">
              <w:trPr>
                <w:tblCellSpacing w:w="15" w:type="dxa"/>
              </w:trPr>
              <w:tc>
                <w:tcPr>
                  <w:tcW w:w="0" w:type="auto"/>
                  <w:vAlign w:val="center"/>
                  <w:hideMark/>
                </w:tcPr>
                <w:p w14:paraId="7B2D1CE5" w14:textId="77777777" w:rsidR="004229D9" w:rsidRPr="004B453C" w:rsidRDefault="004229D9" w:rsidP="004229D9">
                  <w:pPr>
                    <w:tabs>
                      <w:tab w:val="right" w:pos="6096"/>
                    </w:tabs>
                    <w:rPr>
                      <w:color w:val="auto"/>
                    </w:rPr>
                  </w:pPr>
                  <w:r w:rsidRPr="004B453C">
                    <w:rPr>
                      <w:color w:val="auto"/>
                    </w:rPr>
                    <w:t>SE-12-04</w:t>
                  </w:r>
                </w:p>
              </w:tc>
              <w:tc>
                <w:tcPr>
                  <w:tcW w:w="0" w:type="auto"/>
                  <w:vAlign w:val="center"/>
                  <w:hideMark/>
                </w:tcPr>
                <w:p w14:paraId="0CBA69D7" w14:textId="77777777" w:rsidR="004229D9" w:rsidRPr="004B453C" w:rsidRDefault="004229D9" w:rsidP="004229D9">
                  <w:pPr>
                    <w:tabs>
                      <w:tab w:val="right" w:pos="6096"/>
                    </w:tabs>
                    <w:rPr>
                      <w:color w:val="auto"/>
                    </w:rPr>
                  </w:pPr>
                  <w:r w:rsidRPr="004B453C">
                    <w:rPr>
                      <w:color w:val="auto"/>
                    </w:rPr>
                    <w:t>Sections 4, 5, 7</w:t>
                  </w:r>
                </w:p>
              </w:tc>
            </w:tr>
            <w:tr w:rsidR="004229D9" w:rsidRPr="004B453C" w14:paraId="28C55E41" w14:textId="77777777" w:rsidTr="00EA1023">
              <w:trPr>
                <w:tblCellSpacing w:w="15" w:type="dxa"/>
              </w:trPr>
              <w:tc>
                <w:tcPr>
                  <w:tcW w:w="0" w:type="auto"/>
                  <w:vAlign w:val="center"/>
                  <w:hideMark/>
                </w:tcPr>
                <w:p w14:paraId="1C6B5C75" w14:textId="77777777" w:rsidR="004229D9" w:rsidRPr="004B453C" w:rsidRDefault="004229D9" w:rsidP="004229D9">
                  <w:pPr>
                    <w:tabs>
                      <w:tab w:val="right" w:pos="6096"/>
                    </w:tabs>
                    <w:rPr>
                      <w:color w:val="auto"/>
                    </w:rPr>
                  </w:pPr>
                  <w:r w:rsidRPr="004B453C">
                    <w:rPr>
                      <w:color w:val="auto"/>
                    </w:rPr>
                    <w:t>SE-12-05</w:t>
                  </w:r>
                </w:p>
              </w:tc>
              <w:tc>
                <w:tcPr>
                  <w:tcW w:w="0" w:type="auto"/>
                  <w:vAlign w:val="center"/>
                  <w:hideMark/>
                </w:tcPr>
                <w:p w14:paraId="5DC6A56E" w14:textId="77777777" w:rsidR="004229D9" w:rsidRPr="004B453C" w:rsidRDefault="004229D9" w:rsidP="004229D9">
                  <w:pPr>
                    <w:tabs>
                      <w:tab w:val="right" w:pos="6096"/>
                    </w:tabs>
                    <w:rPr>
                      <w:color w:val="auto"/>
                    </w:rPr>
                  </w:pPr>
                  <w:r w:rsidRPr="004B453C">
                    <w:rPr>
                      <w:color w:val="auto"/>
                    </w:rPr>
                    <w:t>Section 4</w:t>
                  </w:r>
                </w:p>
              </w:tc>
            </w:tr>
            <w:tr w:rsidR="004229D9" w:rsidRPr="004B453C" w14:paraId="409CD512" w14:textId="77777777" w:rsidTr="00EA1023">
              <w:trPr>
                <w:tblCellSpacing w:w="15" w:type="dxa"/>
              </w:trPr>
              <w:tc>
                <w:tcPr>
                  <w:tcW w:w="0" w:type="auto"/>
                  <w:vAlign w:val="center"/>
                  <w:hideMark/>
                </w:tcPr>
                <w:p w14:paraId="36BDAFAB" w14:textId="77777777" w:rsidR="004229D9" w:rsidRPr="004B453C" w:rsidRDefault="004229D9" w:rsidP="004229D9">
                  <w:pPr>
                    <w:tabs>
                      <w:tab w:val="right" w:pos="6096"/>
                    </w:tabs>
                    <w:rPr>
                      <w:color w:val="auto"/>
                    </w:rPr>
                  </w:pPr>
                  <w:r w:rsidRPr="004B453C">
                    <w:rPr>
                      <w:color w:val="auto"/>
                    </w:rPr>
                    <w:t>SE-12-06</w:t>
                  </w:r>
                </w:p>
              </w:tc>
              <w:tc>
                <w:tcPr>
                  <w:tcW w:w="0" w:type="auto"/>
                  <w:vAlign w:val="center"/>
                  <w:hideMark/>
                </w:tcPr>
                <w:p w14:paraId="2608F49C" w14:textId="77777777" w:rsidR="004229D9" w:rsidRPr="004B453C" w:rsidRDefault="004229D9" w:rsidP="004229D9">
                  <w:pPr>
                    <w:tabs>
                      <w:tab w:val="right" w:pos="6096"/>
                    </w:tabs>
                    <w:rPr>
                      <w:color w:val="auto"/>
                    </w:rPr>
                  </w:pPr>
                  <w:r w:rsidRPr="004B453C">
                    <w:rPr>
                      <w:color w:val="auto"/>
                    </w:rPr>
                    <w:t>Sections 1, 5, 6</w:t>
                  </w:r>
                </w:p>
              </w:tc>
            </w:tr>
            <w:tr w:rsidR="004229D9" w:rsidRPr="004B453C" w14:paraId="117D729D" w14:textId="77777777" w:rsidTr="00EA1023">
              <w:trPr>
                <w:tblCellSpacing w:w="15" w:type="dxa"/>
              </w:trPr>
              <w:tc>
                <w:tcPr>
                  <w:tcW w:w="0" w:type="auto"/>
                  <w:vAlign w:val="center"/>
                  <w:hideMark/>
                </w:tcPr>
                <w:p w14:paraId="5BA6E98E" w14:textId="77777777" w:rsidR="004229D9" w:rsidRPr="004B453C" w:rsidRDefault="004229D9" w:rsidP="004229D9">
                  <w:pPr>
                    <w:tabs>
                      <w:tab w:val="right" w:pos="6096"/>
                    </w:tabs>
                    <w:rPr>
                      <w:color w:val="auto"/>
                    </w:rPr>
                  </w:pPr>
                  <w:r w:rsidRPr="004B453C">
                    <w:rPr>
                      <w:color w:val="auto"/>
                    </w:rPr>
                    <w:t>SE-12-07</w:t>
                  </w:r>
                </w:p>
              </w:tc>
              <w:tc>
                <w:tcPr>
                  <w:tcW w:w="0" w:type="auto"/>
                  <w:vAlign w:val="center"/>
                  <w:hideMark/>
                </w:tcPr>
                <w:p w14:paraId="2D5ADA82" w14:textId="77777777" w:rsidR="004229D9" w:rsidRPr="004B453C" w:rsidRDefault="004229D9" w:rsidP="004229D9">
                  <w:pPr>
                    <w:tabs>
                      <w:tab w:val="right" w:pos="6096"/>
                    </w:tabs>
                    <w:rPr>
                      <w:color w:val="auto"/>
                    </w:rPr>
                  </w:pPr>
                  <w:r w:rsidRPr="004B453C">
                    <w:rPr>
                      <w:color w:val="auto"/>
                    </w:rPr>
                    <w:t>Section 6</w:t>
                  </w:r>
                </w:p>
              </w:tc>
            </w:tr>
            <w:tr w:rsidR="004229D9" w:rsidRPr="004B453C" w14:paraId="59C79F93" w14:textId="77777777" w:rsidTr="00EA1023">
              <w:trPr>
                <w:tblCellSpacing w:w="15" w:type="dxa"/>
              </w:trPr>
              <w:tc>
                <w:tcPr>
                  <w:tcW w:w="0" w:type="auto"/>
                  <w:vAlign w:val="center"/>
                  <w:hideMark/>
                </w:tcPr>
                <w:p w14:paraId="14A2AC28" w14:textId="77777777" w:rsidR="004229D9" w:rsidRPr="004B453C" w:rsidRDefault="004229D9" w:rsidP="004229D9">
                  <w:pPr>
                    <w:tabs>
                      <w:tab w:val="right" w:pos="6096"/>
                    </w:tabs>
                    <w:rPr>
                      <w:color w:val="auto"/>
                    </w:rPr>
                  </w:pPr>
                  <w:r w:rsidRPr="004B453C">
                    <w:rPr>
                      <w:color w:val="auto"/>
                    </w:rPr>
                    <w:t>SE-12-08</w:t>
                  </w:r>
                </w:p>
              </w:tc>
              <w:tc>
                <w:tcPr>
                  <w:tcW w:w="0" w:type="auto"/>
                  <w:vAlign w:val="center"/>
                  <w:hideMark/>
                </w:tcPr>
                <w:p w14:paraId="3FB33A12" w14:textId="77777777" w:rsidR="004229D9" w:rsidRPr="004B453C" w:rsidRDefault="004229D9" w:rsidP="004229D9">
                  <w:pPr>
                    <w:tabs>
                      <w:tab w:val="right" w:pos="6096"/>
                    </w:tabs>
                    <w:rPr>
                      <w:color w:val="auto"/>
                    </w:rPr>
                  </w:pPr>
                  <w:r w:rsidRPr="004B453C">
                    <w:rPr>
                      <w:color w:val="auto"/>
                    </w:rPr>
                    <w:t>Section 7</w:t>
                  </w:r>
                </w:p>
              </w:tc>
            </w:tr>
            <w:tr w:rsidR="004229D9" w:rsidRPr="004B453C" w14:paraId="55871EBD" w14:textId="77777777" w:rsidTr="00EA1023">
              <w:trPr>
                <w:tblCellSpacing w:w="15" w:type="dxa"/>
              </w:trPr>
              <w:tc>
                <w:tcPr>
                  <w:tcW w:w="0" w:type="auto"/>
                  <w:vAlign w:val="center"/>
                  <w:hideMark/>
                </w:tcPr>
                <w:p w14:paraId="5A41BED7" w14:textId="77777777" w:rsidR="004229D9" w:rsidRPr="004B453C" w:rsidRDefault="004229D9" w:rsidP="004229D9">
                  <w:pPr>
                    <w:tabs>
                      <w:tab w:val="right" w:pos="6096"/>
                    </w:tabs>
                    <w:rPr>
                      <w:color w:val="auto"/>
                    </w:rPr>
                  </w:pPr>
                  <w:r w:rsidRPr="004B453C">
                    <w:rPr>
                      <w:color w:val="auto"/>
                    </w:rPr>
                    <w:t>SE-12-09</w:t>
                  </w:r>
                </w:p>
              </w:tc>
              <w:tc>
                <w:tcPr>
                  <w:tcW w:w="0" w:type="auto"/>
                  <w:vAlign w:val="center"/>
                  <w:hideMark/>
                </w:tcPr>
                <w:p w14:paraId="27432249" w14:textId="77777777" w:rsidR="004229D9" w:rsidRPr="004B453C" w:rsidRDefault="004229D9" w:rsidP="004229D9">
                  <w:pPr>
                    <w:tabs>
                      <w:tab w:val="right" w:pos="6096"/>
                    </w:tabs>
                    <w:rPr>
                      <w:color w:val="auto"/>
                    </w:rPr>
                  </w:pPr>
                  <w:r w:rsidRPr="004B453C">
                    <w:rPr>
                      <w:color w:val="auto"/>
                    </w:rPr>
                    <w:t>Sections 3, 8</w:t>
                  </w:r>
                </w:p>
              </w:tc>
            </w:tr>
          </w:tbl>
          <w:p w14:paraId="39D40A0F" w14:textId="738400A4" w:rsidR="00D53097" w:rsidRPr="00D53097" w:rsidRDefault="00D53097" w:rsidP="00037F2F">
            <w:pPr>
              <w:rPr>
                <w:b/>
                <w:bCs/>
              </w:rPr>
            </w:pPr>
          </w:p>
        </w:tc>
      </w:tr>
      <w:tr w:rsidR="00E65B37" w:rsidRPr="00E65B37" w14:paraId="7656D056" w14:textId="77777777" w:rsidTr="4159B34D">
        <w:trPr>
          <w:trHeight w:val="493"/>
        </w:trPr>
        <w:tc>
          <w:tcPr>
            <w:tcW w:w="1083" w:type="dxa"/>
            <w:shd w:val="clear" w:color="auto" w:fill="EEECE1" w:themeFill="background2"/>
          </w:tcPr>
          <w:p w14:paraId="134AD889" w14:textId="1C055B2B" w:rsidR="00E65B37" w:rsidRPr="00E65B37" w:rsidRDefault="00E65B37" w:rsidP="00114589">
            <w:pPr>
              <w:pStyle w:val="TableHeader"/>
            </w:pPr>
            <w:r>
              <w:t>Feedback</w:t>
            </w:r>
          </w:p>
        </w:tc>
        <w:tc>
          <w:tcPr>
            <w:tcW w:w="14080" w:type="dxa"/>
          </w:tcPr>
          <w:p w14:paraId="3961C1DB" w14:textId="11D6BBA5" w:rsidR="00E65B37" w:rsidRPr="00E65B37" w:rsidRDefault="00E65B37" w:rsidP="00037F2F">
            <w:r>
              <w:t xml:space="preserve">Feedback on this task will </w:t>
            </w:r>
            <w:r w:rsidR="008C23FA">
              <w:t xml:space="preserve">include </w:t>
            </w:r>
            <w:r>
              <w:t>a mark and comments</w:t>
            </w:r>
            <w:r w:rsidR="008C23FA">
              <w:t xml:space="preserve">, which will be accessed </w:t>
            </w:r>
            <w:r>
              <w:t>on Schoolbox. Students must check that their mark has been correctly entered on Schoolbox.</w:t>
            </w:r>
          </w:p>
        </w:tc>
      </w:tr>
      <w:tr w:rsidR="008A76B3" w:rsidRPr="00E65B37" w14:paraId="31A2A64A" w14:textId="77777777" w:rsidTr="4159B34D">
        <w:trPr>
          <w:trHeight w:val="493"/>
        </w:trPr>
        <w:tc>
          <w:tcPr>
            <w:tcW w:w="1083" w:type="dxa"/>
            <w:shd w:val="clear" w:color="auto" w:fill="EEECE1" w:themeFill="background2"/>
          </w:tcPr>
          <w:p w14:paraId="4E203B08" w14:textId="77777777" w:rsidR="008A76B3" w:rsidRPr="008A76B3" w:rsidRDefault="008A76B3" w:rsidP="008A76B3">
            <w:pPr>
              <w:tabs>
                <w:tab w:val="right" w:pos="6096"/>
              </w:tabs>
              <w:rPr>
                <w:b/>
                <w:bCs/>
                <w:color w:val="auto"/>
              </w:rPr>
            </w:pPr>
            <w:r w:rsidRPr="008A76B3">
              <w:rPr>
                <w:b/>
                <w:bCs/>
                <w:color w:val="auto"/>
              </w:rPr>
              <w:t>Resources</w:t>
            </w:r>
          </w:p>
          <w:p w14:paraId="0EE305EE" w14:textId="77777777" w:rsidR="008A76B3" w:rsidRPr="008A76B3" w:rsidRDefault="008A76B3" w:rsidP="00114589">
            <w:pPr>
              <w:pStyle w:val="TableHeader"/>
              <w:rPr>
                <w:b w:val="0"/>
                <w:bCs w:val="0"/>
              </w:rPr>
            </w:pPr>
          </w:p>
        </w:tc>
        <w:tc>
          <w:tcPr>
            <w:tcW w:w="14080" w:type="dxa"/>
          </w:tcPr>
          <w:p w14:paraId="294BEE17" w14:textId="189A6B17" w:rsidR="0020671D" w:rsidRDefault="002A5521" w:rsidP="008A76B3">
            <w:pPr>
              <w:tabs>
                <w:tab w:val="right" w:pos="6096"/>
              </w:tabs>
              <w:rPr>
                <w:color w:val="auto"/>
              </w:rPr>
            </w:pPr>
            <w:r>
              <w:rPr>
                <w:color w:val="auto"/>
              </w:rPr>
              <w:t>Project Documentation</w:t>
            </w:r>
            <w:r w:rsidR="0020671D">
              <w:rPr>
                <w:color w:val="auto"/>
              </w:rPr>
              <w:t xml:space="preserve"> Template</w:t>
            </w:r>
            <w:r w:rsidR="00361792">
              <w:rPr>
                <w:color w:val="auto"/>
              </w:rPr>
              <w:t xml:space="preserve"> (copy in the appendix of this document </w:t>
            </w:r>
            <w:proofErr w:type="gramStart"/>
            <w:r w:rsidR="00361792">
              <w:rPr>
                <w:color w:val="auto"/>
              </w:rPr>
              <w:t>and also</w:t>
            </w:r>
            <w:proofErr w:type="gramEnd"/>
            <w:r w:rsidR="00361792">
              <w:rPr>
                <w:color w:val="auto"/>
              </w:rPr>
              <w:t xml:space="preserve"> in Schoolbox)</w:t>
            </w:r>
          </w:p>
          <w:p w14:paraId="71C6E15D" w14:textId="089DD047" w:rsidR="001929F2" w:rsidRDefault="001929F2" w:rsidP="008A76B3">
            <w:pPr>
              <w:tabs>
                <w:tab w:val="right" w:pos="6096"/>
              </w:tabs>
              <w:rPr>
                <w:color w:val="auto"/>
              </w:rPr>
            </w:pPr>
            <w:r>
              <w:rPr>
                <w:color w:val="auto"/>
              </w:rPr>
              <w:t xml:space="preserve">Project Management </w:t>
            </w:r>
            <w:hyperlink r:id="rId15" w:history="1">
              <w:r w:rsidRPr="001929F2">
                <w:rPr>
                  <w:rStyle w:val="Hyperlink"/>
                  <w:rFonts w:ascii="Times New Roman" w:hAnsi="Times New Roman"/>
                  <w:sz w:val="20"/>
                </w:rPr>
                <w:t>Software Engineering Course Specifications</w:t>
              </w:r>
            </w:hyperlink>
          </w:p>
          <w:p w14:paraId="04618AD4" w14:textId="01649591" w:rsidR="008A76B3" w:rsidRDefault="008A76B3" w:rsidP="008A76B3">
            <w:pPr>
              <w:tabs>
                <w:tab w:val="right" w:pos="6096"/>
              </w:tabs>
              <w:rPr>
                <w:color w:val="auto"/>
              </w:rPr>
            </w:pPr>
            <w:r>
              <w:rPr>
                <w:color w:val="auto"/>
              </w:rPr>
              <w:t>Accessibility/Inclusivity</w:t>
            </w:r>
            <w:r w:rsidR="00BB7E19">
              <w:rPr>
                <w:color w:val="auto"/>
              </w:rPr>
              <w:t xml:space="preserve"> </w:t>
            </w:r>
            <w:hyperlink r:id="rId16" w:history="1">
              <w:r w:rsidR="00BB7E19" w:rsidRPr="00561F68">
                <w:rPr>
                  <w:rStyle w:val="Hyperlink"/>
                  <w:rFonts w:ascii="Times New Roman" w:hAnsi="Times New Roman"/>
                  <w:sz w:val="20"/>
                </w:rPr>
                <w:t>Web Accessibility Evaluation Tools List | Web Accessibility Initiative (WAI) | W3C</w:t>
              </w:r>
            </w:hyperlink>
          </w:p>
          <w:p w14:paraId="2D1798B2" w14:textId="0E88F098" w:rsidR="008A76B3" w:rsidRDefault="008A76B3" w:rsidP="008A76B3">
            <w:pPr>
              <w:tabs>
                <w:tab w:val="right" w:pos="6096"/>
              </w:tabs>
              <w:rPr>
                <w:color w:val="auto"/>
              </w:rPr>
            </w:pPr>
            <w:hyperlink r:id="rId17" w:history="1">
              <w:proofErr w:type="spellStart"/>
              <w:r w:rsidRPr="00FF0FE2">
                <w:rPr>
                  <w:rStyle w:val="Hyperlink"/>
                  <w:rFonts w:ascii="Times New Roman" w:hAnsi="Times New Roman"/>
                  <w:sz w:val="20"/>
                </w:rPr>
                <w:t>Github</w:t>
              </w:r>
              <w:proofErr w:type="spellEnd"/>
            </w:hyperlink>
          </w:p>
          <w:p w14:paraId="0DD3F26E" w14:textId="77777777" w:rsidR="008A76B3" w:rsidRDefault="008A76B3" w:rsidP="008A76B3">
            <w:pPr>
              <w:tabs>
                <w:tab w:val="right" w:pos="6096"/>
              </w:tabs>
              <w:rPr>
                <w:color w:val="auto"/>
              </w:rPr>
            </w:pPr>
            <w:r>
              <w:rPr>
                <w:color w:val="auto"/>
              </w:rPr>
              <w:t xml:space="preserve">HTML </w:t>
            </w:r>
            <w:hyperlink r:id="rId18" w:history="1">
              <w:r w:rsidRPr="00BC1C8F">
                <w:rPr>
                  <w:rStyle w:val="Hyperlink"/>
                  <w:rFonts w:ascii="Times New Roman" w:hAnsi="Times New Roman"/>
                  <w:sz w:val="20"/>
                </w:rPr>
                <w:t>Learn HTML -– Your First Web Page (For Absolute Beginners) (4:33)</w:t>
              </w:r>
            </w:hyperlink>
          </w:p>
          <w:p w14:paraId="17082B46" w14:textId="77777777" w:rsidR="008A76B3" w:rsidRDefault="008A76B3" w:rsidP="008A76B3">
            <w:pPr>
              <w:tabs>
                <w:tab w:val="right" w:pos="6096"/>
              </w:tabs>
              <w:rPr>
                <w:color w:val="auto"/>
              </w:rPr>
            </w:pPr>
            <w:r>
              <w:rPr>
                <w:color w:val="auto"/>
              </w:rPr>
              <w:t xml:space="preserve">CSS </w:t>
            </w:r>
            <w:hyperlink r:id="rId19" w:history="1">
              <w:r w:rsidRPr="008A4287">
                <w:rPr>
                  <w:rStyle w:val="Hyperlink"/>
                  <w:rFonts w:ascii="Times New Roman" w:hAnsi="Times New Roman"/>
                  <w:sz w:val="20"/>
                </w:rPr>
                <w:t>Learn CSS (Tutorial) -– Basics + Selectors (For Absolute Beginners) (9:51)</w:t>
              </w:r>
            </w:hyperlink>
          </w:p>
          <w:p w14:paraId="2F70D095" w14:textId="66B4A151" w:rsidR="008A76B3" w:rsidRDefault="008A76B3" w:rsidP="008A76B3">
            <w:pPr>
              <w:tabs>
                <w:tab w:val="right" w:pos="6096"/>
              </w:tabs>
              <w:rPr>
                <w:color w:val="auto"/>
              </w:rPr>
            </w:pPr>
            <w:r>
              <w:rPr>
                <w:color w:val="auto"/>
              </w:rPr>
              <w:t>Flask/Python</w:t>
            </w:r>
            <w:r w:rsidR="000922E0">
              <w:rPr>
                <w:color w:val="auto"/>
              </w:rPr>
              <w:t xml:space="preserve"> </w:t>
            </w:r>
            <w:hyperlink r:id="rId20" w:history="1">
              <w:r w:rsidR="000922E0" w:rsidRPr="000922E0">
                <w:rPr>
                  <w:rStyle w:val="Hyperlink"/>
                  <w:rFonts w:ascii="Times New Roman" w:hAnsi="Times New Roman"/>
                  <w:sz w:val="20"/>
                </w:rPr>
                <w:t xml:space="preserve">Harvard CS50 </w:t>
              </w:r>
              <w:r w:rsidR="00921448">
                <w:rPr>
                  <w:rStyle w:val="Hyperlink"/>
                  <w:rFonts w:ascii="Times New Roman" w:hAnsi="Times New Roman"/>
                  <w:sz w:val="20"/>
                </w:rPr>
                <w:t>Week 9</w:t>
              </w:r>
            </w:hyperlink>
          </w:p>
          <w:p w14:paraId="6DDB66F5" w14:textId="4818803F" w:rsidR="00804BE9" w:rsidRDefault="00804BE9" w:rsidP="008A76B3">
            <w:pPr>
              <w:tabs>
                <w:tab w:val="right" w:pos="6096"/>
              </w:tabs>
              <w:rPr>
                <w:color w:val="auto"/>
              </w:rPr>
            </w:pPr>
            <w:r>
              <w:rPr>
                <w:color w:val="auto"/>
              </w:rPr>
              <w:t>SQL and Relational Databases</w:t>
            </w:r>
            <w:r w:rsidR="00921448">
              <w:rPr>
                <w:color w:val="auto"/>
              </w:rPr>
              <w:t xml:space="preserve"> </w:t>
            </w:r>
            <w:hyperlink r:id="rId21" w:history="1">
              <w:r w:rsidR="00921448" w:rsidRPr="00921448">
                <w:rPr>
                  <w:rStyle w:val="Hyperlink"/>
                  <w:rFonts w:ascii="Times New Roman" w:hAnsi="Times New Roman"/>
                  <w:sz w:val="20"/>
                </w:rPr>
                <w:t>Harvard CS50 Week 7</w:t>
              </w:r>
            </w:hyperlink>
          </w:p>
          <w:p w14:paraId="2BBBF56D" w14:textId="7DF3CCDA" w:rsidR="008A76B3" w:rsidRDefault="008A76B3" w:rsidP="00BB7E19">
            <w:r>
              <w:t xml:space="preserve">Web App performance testing - </w:t>
            </w:r>
            <w:proofErr w:type="spellStart"/>
            <w:r>
              <w:t>Page</w:t>
            </w:r>
            <w:r w:rsidR="00BB7E19">
              <w:t>S</w:t>
            </w:r>
            <w:r>
              <w:t>peed</w:t>
            </w:r>
            <w:proofErr w:type="spellEnd"/>
            <w:r>
              <w:t xml:space="preserve"> (</w:t>
            </w:r>
            <w:hyperlink r:id="rId22" w:history="1">
              <w:r w:rsidRPr="00BB7E19">
                <w:rPr>
                  <w:rStyle w:val="Hyperlink"/>
                  <w:rFonts w:ascii="Times New Roman" w:hAnsi="Times New Roman"/>
                  <w:sz w:val="20"/>
                </w:rPr>
                <w:t>https://pagespeed.web.dev</w:t>
              </w:r>
            </w:hyperlink>
            <w:r>
              <w:t>)</w:t>
            </w:r>
          </w:p>
          <w:p w14:paraId="36673D2D" w14:textId="77777777" w:rsidR="008A76B3" w:rsidRDefault="008A76B3" w:rsidP="00037F2F"/>
        </w:tc>
      </w:tr>
    </w:tbl>
    <w:p w14:paraId="7F304685" w14:textId="77777777" w:rsidR="00D31130" w:rsidRDefault="00D31130" w:rsidP="00CE4815">
      <w:pPr>
        <w:tabs>
          <w:tab w:val="right" w:pos="6096"/>
        </w:tabs>
        <w:rPr>
          <w:color w:val="auto"/>
        </w:rPr>
      </w:pPr>
    </w:p>
    <w:p w14:paraId="0AC43036" w14:textId="77777777" w:rsidR="001706F8" w:rsidRDefault="001706F8" w:rsidP="00CE4815">
      <w:pPr>
        <w:tabs>
          <w:tab w:val="right" w:pos="6096"/>
        </w:tabs>
        <w:rPr>
          <w:color w:val="auto"/>
        </w:rPr>
      </w:pPr>
    </w:p>
    <w:p w14:paraId="0ECBBB87" w14:textId="693A1111" w:rsidR="00577938" w:rsidRDefault="008342E8" w:rsidP="008342E8">
      <w:pPr>
        <w:rPr>
          <w:color w:val="auto"/>
        </w:rPr>
      </w:pPr>
      <w:r>
        <w:rPr>
          <w:color w:val="auto"/>
        </w:rPr>
        <w:t xml:space="preserve"> </w:t>
      </w:r>
    </w:p>
    <w:p w14:paraId="0F1168BE" w14:textId="77777777" w:rsidR="001671A5" w:rsidRDefault="001671A5" w:rsidP="00CE4815">
      <w:pPr>
        <w:tabs>
          <w:tab w:val="right" w:pos="6096"/>
        </w:tabs>
        <w:rPr>
          <w:color w:val="auto"/>
        </w:rPr>
      </w:pPr>
    </w:p>
    <w:p w14:paraId="2489E004" w14:textId="77777777" w:rsidR="00E2373D" w:rsidRDefault="00E2373D">
      <w:pPr>
        <w:spacing w:after="200" w:line="276" w:lineRule="auto"/>
        <w:rPr>
          <w:color w:val="auto"/>
        </w:rPr>
      </w:pPr>
    </w:p>
    <w:tbl>
      <w:tblPr>
        <w:tblStyle w:val="TableGridLight"/>
        <w:tblW w:w="10910" w:type="dxa"/>
        <w:tblBorders>
          <w:top w:val="single" w:sz="4" w:space="0" w:color="BD9A64" w:themeColor="accent4"/>
          <w:left w:val="single" w:sz="4" w:space="0" w:color="BD9A64" w:themeColor="accent4"/>
          <w:bottom w:val="single" w:sz="4" w:space="0" w:color="BD9A64" w:themeColor="accent4"/>
          <w:right w:val="single" w:sz="4" w:space="0" w:color="BD9A64" w:themeColor="accent4"/>
          <w:insideH w:val="single" w:sz="4" w:space="0" w:color="BD9A64" w:themeColor="accent4"/>
          <w:insideV w:val="single" w:sz="4" w:space="0" w:color="BD9A64" w:themeColor="accent4"/>
        </w:tblBorders>
        <w:tblCellMar>
          <w:top w:w="113" w:type="dxa"/>
          <w:bottom w:w="113" w:type="dxa"/>
        </w:tblCellMar>
        <w:tblLook w:val="04A0" w:firstRow="1" w:lastRow="0" w:firstColumn="1" w:lastColumn="0" w:noHBand="0" w:noVBand="1"/>
      </w:tblPr>
      <w:tblGrid>
        <w:gridCol w:w="2494"/>
        <w:gridCol w:w="3171"/>
        <w:gridCol w:w="2494"/>
        <w:gridCol w:w="2751"/>
      </w:tblGrid>
      <w:tr w:rsidR="00E2373D" w14:paraId="7FD2278F" w14:textId="77777777" w:rsidTr="00066BB1">
        <w:trPr>
          <w:trHeight w:val="20"/>
        </w:trPr>
        <w:tc>
          <w:tcPr>
            <w:tcW w:w="2494" w:type="dxa"/>
            <w:shd w:val="clear" w:color="auto" w:fill="EEECE1" w:themeFill="background2"/>
          </w:tcPr>
          <w:p w14:paraId="5863BEE9" w14:textId="77777777" w:rsidR="00E2373D" w:rsidRPr="00A23E3B" w:rsidRDefault="00E2373D" w:rsidP="00066BB1">
            <w:pPr>
              <w:pStyle w:val="TableHeader"/>
            </w:pPr>
            <w:r w:rsidRPr="00A23E3B">
              <w:t>Course</w:t>
            </w:r>
          </w:p>
        </w:tc>
        <w:tc>
          <w:tcPr>
            <w:tcW w:w="3171" w:type="dxa"/>
          </w:tcPr>
          <w:p w14:paraId="059FD919" w14:textId="77777777" w:rsidR="00E2373D" w:rsidRDefault="00E2373D" w:rsidP="00066BB1">
            <w:pPr>
              <w:pStyle w:val="Header"/>
              <w:tabs>
                <w:tab w:val="right" w:pos="6096"/>
              </w:tabs>
            </w:pPr>
            <w:r>
              <w:t>Software Engineering Year 12</w:t>
            </w:r>
          </w:p>
        </w:tc>
        <w:tc>
          <w:tcPr>
            <w:tcW w:w="2494" w:type="dxa"/>
            <w:shd w:val="clear" w:color="auto" w:fill="EEECE1" w:themeFill="background2"/>
          </w:tcPr>
          <w:p w14:paraId="60584F80" w14:textId="77777777" w:rsidR="00E2373D" w:rsidRPr="007B4F89" w:rsidRDefault="00E2373D" w:rsidP="00066BB1">
            <w:pPr>
              <w:pStyle w:val="Header"/>
              <w:tabs>
                <w:tab w:val="right" w:pos="6096"/>
              </w:tabs>
              <w:rPr>
                <w:b/>
                <w:bCs/>
              </w:rPr>
            </w:pPr>
            <w:r>
              <w:rPr>
                <w:b/>
                <w:bCs/>
              </w:rPr>
              <w:t>Assessment Task Number</w:t>
            </w:r>
          </w:p>
        </w:tc>
        <w:tc>
          <w:tcPr>
            <w:tcW w:w="2751" w:type="dxa"/>
          </w:tcPr>
          <w:p w14:paraId="36EEBCEA" w14:textId="77777777" w:rsidR="00E2373D" w:rsidRDefault="00E2373D" w:rsidP="00066BB1">
            <w:pPr>
              <w:pStyle w:val="Header"/>
              <w:tabs>
                <w:tab w:val="right" w:pos="6096"/>
              </w:tabs>
            </w:pPr>
            <w:r>
              <w:t>3</w:t>
            </w:r>
          </w:p>
        </w:tc>
      </w:tr>
      <w:tr w:rsidR="00E2373D" w14:paraId="5032AC37" w14:textId="77777777" w:rsidTr="00066BB1">
        <w:trPr>
          <w:trHeight w:val="20"/>
        </w:trPr>
        <w:tc>
          <w:tcPr>
            <w:tcW w:w="2494" w:type="dxa"/>
            <w:shd w:val="clear" w:color="auto" w:fill="EEECE1" w:themeFill="background2"/>
          </w:tcPr>
          <w:p w14:paraId="3C448EE3" w14:textId="77777777" w:rsidR="00E2373D" w:rsidRPr="00A23E3B" w:rsidRDefault="00E2373D" w:rsidP="00066BB1">
            <w:pPr>
              <w:pStyle w:val="TableHeader"/>
            </w:pPr>
            <w:r>
              <w:t>Date</w:t>
            </w:r>
            <w:r w:rsidRPr="00A23E3B">
              <w:t xml:space="preserve"> of Task</w:t>
            </w:r>
          </w:p>
        </w:tc>
        <w:tc>
          <w:tcPr>
            <w:tcW w:w="8416" w:type="dxa"/>
            <w:gridSpan w:val="3"/>
          </w:tcPr>
          <w:p w14:paraId="2D2A70B5" w14:textId="77777777" w:rsidR="00E2373D" w:rsidRPr="00BB2912" w:rsidRDefault="00E2373D" w:rsidP="00066BB1">
            <w:pPr>
              <w:rPr>
                <w:rStyle w:val="Hyperlink"/>
              </w:rPr>
            </w:pPr>
            <w:r>
              <w:rPr>
                <w:rStyle w:val="Hyperlink"/>
              </w:rPr>
              <w:t>Term 3 Week 3 Monday 4</w:t>
            </w:r>
            <w:r w:rsidRPr="004965A2">
              <w:rPr>
                <w:rStyle w:val="Hyperlink"/>
                <w:vertAlign w:val="superscript"/>
              </w:rPr>
              <w:t>th</w:t>
            </w:r>
            <w:r>
              <w:rPr>
                <w:rStyle w:val="Hyperlink"/>
              </w:rPr>
              <w:t xml:space="preserve"> August , 8:30am</w:t>
            </w:r>
          </w:p>
        </w:tc>
      </w:tr>
      <w:tr w:rsidR="00E2373D" w14:paraId="576042AA" w14:textId="77777777" w:rsidTr="00066BB1">
        <w:trPr>
          <w:trHeight w:val="20"/>
        </w:trPr>
        <w:tc>
          <w:tcPr>
            <w:tcW w:w="2494" w:type="dxa"/>
            <w:shd w:val="clear" w:color="auto" w:fill="EEECE1" w:themeFill="background2"/>
          </w:tcPr>
          <w:p w14:paraId="4305995D" w14:textId="77777777" w:rsidR="00E2373D" w:rsidRDefault="00E2373D" w:rsidP="00066BB1">
            <w:pPr>
              <w:pStyle w:val="TableHeader"/>
            </w:pPr>
            <w:r>
              <w:t>Weighting</w:t>
            </w:r>
          </w:p>
        </w:tc>
        <w:tc>
          <w:tcPr>
            <w:tcW w:w="8416" w:type="dxa"/>
            <w:gridSpan w:val="3"/>
          </w:tcPr>
          <w:p w14:paraId="48D96764" w14:textId="77777777" w:rsidR="00E2373D" w:rsidRDefault="00E2373D" w:rsidP="00066BB1">
            <w:commentRangeStart w:id="10"/>
            <w:r>
              <w:t>30%</w:t>
            </w:r>
            <w:commentRangeEnd w:id="10"/>
            <w:r>
              <w:rPr>
                <w:rStyle w:val="CommentReference"/>
                <w:sz w:val="20"/>
                <w:szCs w:val="22"/>
              </w:rPr>
              <w:commentReference w:id="10"/>
            </w:r>
          </w:p>
        </w:tc>
      </w:tr>
      <w:tr w:rsidR="00E2373D" w14:paraId="3A5F5D7F" w14:textId="77777777" w:rsidTr="00066BB1">
        <w:trPr>
          <w:trHeight w:val="20"/>
        </w:trPr>
        <w:tc>
          <w:tcPr>
            <w:tcW w:w="2494" w:type="dxa"/>
            <w:shd w:val="clear" w:color="auto" w:fill="EEECE1" w:themeFill="background2"/>
          </w:tcPr>
          <w:p w14:paraId="22EA5DB5" w14:textId="77777777" w:rsidR="00E2373D" w:rsidRPr="00023097" w:rsidRDefault="00E2373D" w:rsidP="00066BB1">
            <w:pPr>
              <w:pStyle w:val="TableHeader"/>
            </w:pPr>
            <w:r w:rsidRPr="00023097">
              <w:t>Syllabus Outcome</w:t>
            </w:r>
            <w:r>
              <w:t xml:space="preserve"> Codes</w:t>
            </w:r>
          </w:p>
        </w:tc>
        <w:tc>
          <w:tcPr>
            <w:tcW w:w="8416" w:type="dxa"/>
            <w:gridSpan w:val="3"/>
          </w:tcPr>
          <w:p w14:paraId="1419BC74" w14:textId="77777777" w:rsidR="00E2373D" w:rsidRDefault="00E2373D" w:rsidP="00066BB1">
            <w:r>
              <w:t>SE-12-01, SE-12-02, SE-12-03, SE-12-04, SE-12-05, SE-12-06, SE-12-07, SE-12-08, SE-12-</w:t>
            </w:r>
            <w:commentRangeStart w:id="11"/>
            <w:commentRangeStart w:id="12"/>
            <w:commentRangeStart w:id="13"/>
            <w:commentRangeStart w:id="14"/>
            <w:r>
              <w:t>09</w:t>
            </w:r>
            <w:commentRangeEnd w:id="11"/>
            <w:r>
              <w:rPr>
                <w:rStyle w:val="CommentReference"/>
                <w:sz w:val="20"/>
                <w:szCs w:val="22"/>
              </w:rPr>
              <w:commentReference w:id="11"/>
            </w:r>
            <w:commentRangeEnd w:id="12"/>
            <w:r>
              <w:rPr>
                <w:rStyle w:val="CommentReference"/>
                <w:sz w:val="20"/>
                <w:szCs w:val="22"/>
              </w:rPr>
              <w:commentReference w:id="12"/>
            </w:r>
            <w:commentRangeEnd w:id="13"/>
            <w:r>
              <w:rPr>
                <w:rStyle w:val="CommentReference"/>
                <w:sz w:val="20"/>
                <w:szCs w:val="22"/>
              </w:rPr>
              <w:commentReference w:id="13"/>
            </w:r>
            <w:commentRangeEnd w:id="14"/>
            <w:r>
              <w:rPr>
                <w:rStyle w:val="CommentReference"/>
                <w:sz w:val="20"/>
                <w:szCs w:val="22"/>
              </w:rPr>
              <w:commentReference w:id="14"/>
            </w:r>
          </w:p>
        </w:tc>
      </w:tr>
    </w:tbl>
    <w:p w14:paraId="6E728F30" w14:textId="23D459E8" w:rsidR="00361792" w:rsidRDefault="00361792">
      <w:pPr>
        <w:spacing w:after="200" w:line="276" w:lineRule="auto"/>
        <w:rPr>
          <w:color w:val="auto"/>
        </w:rPr>
      </w:pPr>
      <w:r>
        <w:rPr>
          <w:color w:val="auto"/>
        </w:rPr>
        <w:br w:type="page"/>
      </w:r>
    </w:p>
    <w:p w14:paraId="383D4BC8" w14:textId="77777777" w:rsidR="00A30E9F" w:rsidRDefault="00A30E9F" w:rsidP="00CE4815">
      <w:pPr>
        <w:tabs>
          <w:tab w:val="right" w:pos="6096"/>
        </w:tabs>
        <w:rPr>
          <w:color w:val="auto"/>
        </w:rPr>
        <w:sectPr w:rsidR="00A30E9F" w:rsidSect="003C1C23">
          <w:headerReference w:type="default" r:id="rId23"/>
          <w:footerReference w:type="default" r:id="rId24"/>
          <w:headerReference w:type="first" r:id="rId25"/>
          <w:footerReference w:type="first" r:id="rId26"/>
          <w:pgSz w:w="11906" w:h="16838"/>
          <w:pgMar w:top="426" w:right="707" w:bottom="567" w:left="567" w:header="426" w:footer="96" w:gutter="0"/>
          <w:cols w:space="708"/>
          <w:titlePg/>
          <w:docGrid w:linePitch="360"/>
        </w:sectPr>
      </w:pPr>
    </w:p>
    <w:p w14:paraId="09205665" w14:textId="77777777" w:rsidR="00A30E9F" w:rsidRDefault="00A30E9F" w:rsidP="00A30E9F">
      <w:pPr>
        <w:spacing w:after="200" w:line="276" w:lineRule="auto"/>
        <w:rPr>
          <w:color w:val="auto"/>
        </w:rPr>
      </w:pPr>
      <w:commentRangeStart w:id="16"/>
    </w:p>
    <w:p w14:paraId="389F1C7C" w14:textId="77777777" w:rsidR="00A30E9F" w:rsidRPr="00BC2EEC" w:rsidRDefault="00A30E9F" w:rsidP="00A30E9F">
      <w:pPr>
        <w:rPr>
          <w:b/>
          <w:bCs/>
        </w:rPr>
      </w:pPr>
      <w:r w:rsidRPr="00BC2EEC">
        <w:rPr>
          <w:b/>
          <w:bCs/>
        </w:rPr>
        <w:t>Detailed Rubric:</w:t>
      </w:r>
      <w:commentRangeEnd w:id="16"/>
      <w:r w:rsidRPr="00BC2EEC">
        <w:rPr>
          <w:rStyle w:val="CommentReference"/>
          <w:b/>
          <w:bCs/>
          <w:sz w:val="20"/>
          <w:szCs w:val="22"/>
        </w:rPr>
        <w:commentReference w:id="16"/>
      </w:r>
    </w:p>
    <w:p w14:paraId="4B1498F0" w14:textId="77777777" w:rsidR="00A30E9F" w:rsidRDefault="00A30E9F" w:rsidP="00A30E9F"/>
    <w:tbl>
      <w:tblPr>
        <w:tblStyle w:val="TableGrid"/>
        <w:tblW w:w="5000" w:type="pct"/>
        <w:tblLook w:val="04A0" w:firstRow="1" w:lastRow="0" w:firstColumn="1" w:lastColumn="0" w:noHBand="0" w:noVBand="1"/>
      </w:tblPr>
      <w:tblGrid>
        <w:gridCol w:w="2354"/>
        <w:gridCol w:w="2252"/>
        <w:gridCol w:w="2150"/>
        <w:gridCol w:w="2252"/>
        <w:gridCol w:w="2226"/>
        <w:gridCol w:w="2986"/>
        <w:gridCol w:w="1615"/>
      </w:tblGrid>
      <w:tr w:rsidR="00A30E9F" w14:paraId="55A1ED95" w14:textId="77777777" w:rsidTr="00A30E9F">
        <w:tc>
          <w:tcPr>
            <w:tcW w:w="743" w:type="pct"/>
          </w:tcPr>
          <w:p w14:paraId="703C0B7F" w14:textId="77777777" w:rsidR="00A30E9F" w:rsidRPr="004B453C" w:rsidRDefault="00A30E9F">
            <w:pPr>
              <w:tabs>
                <w:tab w:val="right" w:pos="6096"/>
              </w:tabs>
              <w:rPr>
                <w:b/>
                <w:bCs/>
                <w:color w:val="auto"/>
              </w:rPr>
            </w:pPr>
            <w:r w:rsidRPr="004B453C">
              <w:rPr>
                <w:b/>
                <w:bCs/>
                <w:color w:val="auto"/>
              </w:rPr>
              <w:t>1. Identifying &amp; Defining the Problem</w:t>
            </w:r>
            <w:r>
              <w:rPr>
                <w:b/>
                <w:bCs/>
                <w:color w:val="auto"/>
              </w:rPr>
              <w:t xml:space="preserve"> and solution approach</w:t>
            </w:r>
            <w:r w:rsidRPr="004B453C">
              <w:rPr>
                <w:b/>
                <w:bCs/>
                <w:color w:val="auto"/>
              </w:rPr>
              <w:t xml:space="preserve"> (</w:t>
            </w:r>
            <w:r>
              <w:rPr>
                <w:b/>
                <w:bCs/>
                <w:color w:val="auto"/>
              </w:rPr>
              <w:t>2</w:t>
            </w:r>
            <w:r w:rsidRPr="004B453C">
              <w:rPr>
                <w:b/>
                <w:bCs/>
                <w:color w:val="auto"/>
              </w:rPr>
              <w:t>5 marks)</w:t>
            </w:r>
          </w:p>
          <w:p w14:paraId="4A91FEF2" w14:textId="77777777" w:rsidR="00A30E9F" w:rsidRPr="004B453C" w:rsidRDefault="00A30E9F">
            <w:pPr>
              <w:tabs>
                <w:tab w:val="right" w:pos="6096"/>
              </w:tabs>
              <w:rPr>
                <w:color w:val="auto"/>
              </w:rPr>
            </w:pPr>
            <w:r w:rsidRPr="004B453C">
              <w:rPr>
                <w:b/>
                <w:bCs/>
                <w:color w:val="auto"/>
              </w:rPr>
              <w:t>Syllabus Links:</w:t>
            </w:r>
            <w:r w:rsidRPr="004B453C">
              <w:rPr>
                <w:color w:val="auto"/>
              </w:rPr>
              <w:t xml:space="preserve"> SE-12-01, SE-12-06, SE-12-09</w:t>
            </w:r>
          </w:p>
          <w:p w14:paraId="5DEE74D6" w14:textId="77777777" w:rsidR="00A30E9F" w:rsidRDefault="00A30E9F"/>
        </w:tc>
        <w:tc>
          <w:tcPr>
            <w:tcW w:w="711" w:type="pct"/>
          </w:tcPr>
          <w:p w14:paraId="2005174D" w14:textId="77777777" w:rsidR="00A30E9F" w:rsidRDefault="00A30E9F">
            <w:r w:rsidRPr="004B453C">
              <w:rPr>
                <w:color w:val="auto"/>
              </w:rPr>
              <w:t xml:space="preserve">Comprehensive and precise definition of the problem. Clearly demonstrates need or opportunity, financial feasibility, detailed functional and performance requirements, accurate data structures, and clearly defined solution </w:t>
            </w:r>
            <w:r>
              <w:rPr>
                <w:color w:val="auto"/>
              </w:rPr>
              <w:t>storyboard</w:t>
            </w:r>
            <w:r w:rsidRPr="004B453C">
              <w:rPr>
                <w:color w:val="auto"/>
              </w:rPr>
              <w:t>.</w:t>
            </w:r>
          </w:p>
        </w:tc>
        <w:tc>
          <w:tcPr>
            <w:tcW w:w="679" w:type="pct"/>
          </w:tcPr>
          <w:p w14:paraId="7E5BAB7A" w14:textId="77777777" w:rsidR="00A30E9F" w:rsidRPr="004B453C" w:rsidRDefault="00A30E9F">
            <w:pPr>
              <w:tabs>
                <w:tab w:val="right" w:pos="6096"/>
              </w:tabs>
              <w:rPr>
                <w:color w:val="auto"/>
              </w:rPr>
            </w:pPr>
            <w:r w:rsidRPr="004B453C">
              <w:rPr>
                <w:color w:val="auto"/>
              </w:rPr>
              <w:t>Clear problem definition with strong justification of need. Feasibility is realistic. Functional requirements and boundaries are well described with minor omissions.</w:t>
            </w:r>
          </w:p>
          <w:p w14:paraId="1DCE649A" w14:textId="77777777" w:rsidR="00A30E9F" w:rsidRDefault="00A30E9F"/>
        </w:tc>
        <w:tc>
          <w:tcPr>
            <w:tcW w:w="711" w:type="pct"/>
          </w:tcPr>
          <w:p w14:paraId="11F63666" w14:textId="77777777" w:rsidR="00A30E9F" w:rsidRPr="004B453C" w:rsidRDefault="00A30E9F">
            <w:pPr>
              <w:tabs>
                <w:tab w:val="right" w:pos="6096"/>
              </w:tabs>
              <w:rPr>
                <w:color w:val="auto"/>
              </w:rPr>
            </w:pPr>
            <w:r w:rsidRPr="004B453C">
              <w:rPr>
                <w:color w:val="auto"/>
              </w:rPr>
              <w:t>Adequate problem definition. Need is identified but justification lacks depth. Some feasibility considerations and basic requirements included.</w:t>
            </w:r>
          </w:p>
          <w:p w14:paraId="2D91A15A" w14:textId="77777777" w:rsidR="00A30E9F" w:rsidRDefault="00A30E9F"/>
        </w:tc>
        <w:tc>
          <w:tcPr>
            <w:tcW w:w="703" w:type="pct"/>
          </w:tcPr>
          <w:p w14:paraId="46E7B94F" w14:textId="77777777" w:rsidR="00A30E9F" w:rsidRPr="004B453C" w:rsidRDefault="00A30E9F">
            <w:pPr>
              <w:tabs>
                <w:tab w:val="right" w:pos="6096"/>
              </w:tabs>
              <w:rPr>
                <w:color w:val="auto"/>
              </w:rPr>
            </w:pPr>
            <w:r w:rsidRPr="004B453C">
              <w:rPr>
                <w:color w:val="auto"/>
              </w:rPr>
              <w:t>Basic problem description. Limited justification, unclear feasibility, vague or incomplete requirements.</w:t>
            </w:r>
          </w:p>
          <w:p w14:paraId="42BCEDB5" w14:textId="77777777" w:rsidR="00A30E9F" w:rsidRDefault="00A30E9F"/>
        </w:tc>
        <w:tc>
          <w:tcPr>
            <w:tcW w:w="943" w:type="pct"/>
          </w:tcPr>
          <w:p w14:paraId="64F802B5" w14:textId="77777777" w:rsidR="00A30E9F" w:rsidRPr="004B453C" w:rsidRDefault="00A30E9F">
            <w:pPr>
              <w:tabs>
                <w:tab w:val="right" w:pos="6096"/>
              </w:tabs>
              <w:rPr>
                <w:color w:val="auto"/>
              </w:rPr>
            </w:pPr>
            <w:r w:rsidRPr="004B453C">
              <w:rPr>
                <w:color w:val="auto"/>
              </w:rPr>
              <w:t>Minimal attempt to define the problem. Requirements largely missing or incorrect.</w:t>
            </w:r>
          </w:p>
          <w:p w14:paraId="198CBE4F" w14:textId="77777777" w:rsidR="00A30E9F" w:rsidRDefault="00A30E9F"/>
        </w:tc>
        <w:tc>
          <w:tcPr>
            <w:tcW w:w="510" w:type="pct"/>
          </w:tcPr>
          <w:p w14:paraId="476DAD66" w14:textId="77777777" w:rsidR="00A30E9F" w:rsidRDefault="00A30E9F">
            <w:r w:rsidRPr="004B453C">
              <w:rPr>
                <w:color w:val="auto"/>
              </w:rPr>
              <w:t>No attempt made.</w:t>
            </w:r>
          </w:p>
        </w:tc>
      </w:tr>
      <w:tr w:rsidR="00A30E9F" w14:paraId="15C6B3CE" w14:textId="77777777" w:rsidTr="00A30E9F">
        <w:tc>
          <w:tcPr>
            <w:tcW w:w="743" w:type="pct"/>
          </w:tcPr>
          <w:p w14:paraId="40244A91" w14:textId="77777777" w:rsidR="00A30E9F" w:rsidRPr="004B453C" w:rsidRDefault="00A30E9F">
            <w:pPr>
              <w:tabs>
                <w:tab w:val="right" w:pos="6096"/>
              </w:tabs>
              <w:rPr>
                <w:b/>
                <w:bCs/>
                <w:color w:val="auto"/>
              </w:rPr>
            </w:pPr>
            <w:r w:rsidRPr="004B453C">
              <w:rPr>
                <w:b/>
                <w:bCs/>
                <w:color w:val="auto"/>
              </w:rPr>
              <w:t>Mark Range</w:t>
            </w:r>
          </w:p>
        </w:tc>
        <w:tc>
          <w:tcPr>
            <w:tcW w:w="711" w:type="pct"/>
          </w:tcPr>
          <w:p w14:paraId="4B4D638F" w14:textId="321DC8E0" w:rsidR="00A30E9F" w:rsidRPr="00A55ABF" w:rsidRDefault="000968E8">
            <w:r>
              <w:rPr>
                <w:color w:val="auto"/>
              </w:rPr>
              <w:t>13-</w:t>
            </w:r>
            <w:r w:rsidR="00A55ABF" w:rsidRPr="00A55ABF">
              <w:rPr>
                <w:color w:val="auto"/>
              </w:rPr>
              <w:t>15</w:t>
            </w:r>
          </w:p>
        </w:tc>
        <w:tc>
          <w:tcPr>
            <w:tcW w:w="679" w:type="pct"/>
          </w:tcPr>
          <w:p w14:paraId="72F13857" w14:textId="5D1F8F04" w:rsidR="00A30E9F" w:rsidRPr="00A55ABF" w:rsidRDefault="005279B7">
            <w:pPr>
              <w:rPr>
                <w:strike/>
              </w:rPr>
            </w:pPr>
            <w:r w:rsidRPr="005279B7">
              <w:rPr>
                <w:color w:val="auto"/>
              </w:rPr>
              <w:t>10-12</w:t>
            </w:r>
          </w:p>
        </w:tc>
        <w:tc>
          <w:tcPr>
            <w:tcW w:w="711" w:type="pct"/>
          </w:tcPr>
          <w:p w14:paraId="2B0B682E" w14:textId="7B4B557C" w:rsidR="00A30E9F" w:rsidRPr="00A55ABF" w:rsidRDefault="005279B7">
            <w:pPr>
              <w:rPr>
                <w:strike/>
              </w:rPr>
            </w:pPr>
            <w:r w:rsidRPr="005279B7">
              <w:rPr>
                <w:color w:val="auto"/>
              </w:rPr>
              <w:t>7-9</w:t>
            </w:r>
          </w:p>
        </w:tc>
        <w:tc>
          <w:tcPr>
            <w:tcW w:w="703" w:type="pct"/>
          </w:tcPr>
          <w:p w14:paraId="6FA868E0" w14:textId="6197515A" w:rsidR="00A30E9F" w:rsidRPr="00A55ABF" w:rsidRDefault="00BE1BA3">
            <w:pPr>
              <w:rPr>
                <w:strike/>
              </w:rPr>
            </w:pPr>
            <w:r w:rsidRPr="00BE1BA3">
              <w:rPr>
                <w:color w:val="auto"/>
              </w:rPr>
              <w:t>4-6</w:t>
            </w:r>
          </w:p>
        </w:tc>
        <w:tc>
          <w:tcPr>
            <w:tcW w:w="943" w:type="pct"/>
          </w:tcPr>
          <w:p w14:paraId="2ACC541C" w14:textId="4B2D6BF8" w:rsidR="00A30E9F" w:rsidRPr="00A55ABF" w:rsidRDefault="00BE1BA3">
            <w:pPr>
              <w:rPr>
                <w:strike/>
              </w:rPr>
            </w:pPr>
            <w:r w:rsidRPr="00BE1BA3">
              <w:rPr>
                <w:color w:val="auto"/>
              </w:rPr>
              <w:t>1-3</w:t>
            </w:r>
          </w:p>
        </w:tc>
        <w:tc>
          <w:tcPr>
            <w:tcW w:w="510" w:type="pct"/>
          </w:tcPr>
          <w:p w14:paraId="7BC37E06" w14:textId="77777777" w:rsidR="00A30E9F" w:rsidRDefault="00A30E9F">
            <w:r>
              <w:rPr>
                <w:color w:val="auto"/>
              </w:rPr>
              <w:t>0</w:t>
            </w:r>
          </w:p>
        </w:tc>
      </w:tr>
      <w:tr w:rsidR="00A30E9F" w14:paraId="518D1F57" w14:textId="77777777" w:rsidTr="00A30E9F">
        <w:tc>
          <w:tcPr>
            <w:tcW w:w="743" w:type="pct"/>
          </w:tcPr>
          <w:p w14:paraId="02EC90A0" w14:textId="77777777" w:rsidR="00A30E9F" w:rsidRPr="004B453C" w:rsidRDefault="00A30E9F">
            <w:pPr>
              <w:tabs>
                <w:tab w:val="right" w:pos="6096"/>
              </w:tabs>
              <w:rPr>
                <w:b/>
                <w:bCs/>
                <w:color w:val="auto"/>
              </w:rPr>
            </w:pPr>
            <w:commentRangeStart w:id="17"/>
            <w:commentRangeStart w:id="18"/>
            <w:r w:rsidRPr="004B453C">
              <w:rPr>
                <w:b/>
                <w:bCs/>
                <w:color w:val="auto"/>
              </w:rPr>
              <w:t>2. Research &amp; Selection of Development Approach (10 marks)</w:t>
            </w:r>
          </w:p>
          <w:p w14:paraId="4874F2BC" w14:textId="77777777" w:rsidR="00A30E9F" w:rsidRPr="004B453C" w:rsidRDefault="00A30E9F">
            <w:pPr>
              <w:tabs>
                <w:tab w:val="right" w:pos="6096"/>
              </w:tabs>
              <w:rPr>
                <w:color w:val="auto"/>
              </w:rPr>
            </w:pPr>
            <w:r w:rsidRPr="004B453C">
              <w:rPr>
                <w:b/>
                <w:bCs/>
                <w:color w:val="auto"/>
              </w:rPr>
              <w:t>Syllabus Links:</w:t>
            </w:r>
            <w:r w:rsidRPr="004B453C">
              <w:rPr>
                <w:color w:val="auto"/>
              </w:rPr>
              <w:t xml:space="preserve"> SE-12-01, SE-12-03</w:t>
            </w:r>
            <w:commentRangeEnd w:id="17"/>
            <w:r w:rsidRPr="004B453C">
              <w:rPr>
                <w:rStyle w:val="CommentReference"/>
                <w:color w:val="auto"/>
                <w:sz w:val="20"/>
                <w:szCs w:val="22"/>
              </w:rPr>
              <w:commentReference w:id="17"/>
            </w:r>
            <w:commentRangeEnd w:id="18"/>
            <w:r w:rsidRPr="004B453C">
              <w:rPr>
                <w:rStyle w:val="CommentReference"/>
                <w:color w:val="auto"/>
                <w:sz w:val="20"/>
                <w:szCs w:val="22"/>
              </w:rPr>
              <w:commentReference w:id="18"/>
            </w:r>
          </w:p>
          <w:p w14:paraId="4991015F" w14:textId="77777777" w:rsidR="00A30E9F" w:rsidRPr="004B453C" w:rsidRDefault="00A30E9F">
            <w:pPr>
              <w:tabs>
                <w:tab w:val="right" w:pos="6096"/>
              </w:tabs>
              <w:rPr>
                <w:b/>
                <w:bCs/>
                <w:color w:val="auto"/>
              </w:rPr>
            </w:pPr>
          </w:p>
        </w:tc>
        <w:tc>
          <w:tcPr>
            <w:tcW w:w="711" w:type="pct"/>
          </w:tcPr>
          <w:p w14:paraId="5AEE79A5" w14:textId="77777777" w:rsidR="00A30E9F" w:rsidRDefault="00A30E9F">
            <w:r w:rsidRPr="004B453C">
              <w:rPr>
                <w:color w:val="auto"/>
              </w:rPr>
              <w:t xml:space="preserve">Insightful research of Waterfall, Agile and </w:t>
            </w:r>
            <w:proofErr w:type="spellStart"/>
            <w:r w:rsidRPr="004B453C">
              <w:rPr>
                <w:color w:val="auto"/>
              </w:rPr>
              <w:t>WAgile</w:t>
            </w:r>
            <w:proofErr w:type="spellEnd"/>
            <w:r w:rsidRPr="004B453C">
              <w:rPr>
                <w:color w:val="auto"/>
              </w:rPr>
              <w:t xml:space="preserve"> approaches. Accurate comparison using scale, workflow and case studies. Selected approach is strongly justified for the project.</w:t>
            </w:r>
          </w:p>
        </w:tc>
        <w:tc>
          <w:tcPr>
            <w:tcW w:w="679" w:type="pct"/>
          </w:tcPr>
          <w:p w14:paraId="09BD8A82" w14:textId="77777777" w:rsidR="00A30E9F" w:rsidRDefault="00A30E9F">
            <w:r w:rsidRPr="004B453C">
              <w:rPr>
                <w:color w:val="auto"/>
              </w:rPr>
              <w:t>Thorough research with clear comparison. Selection is well justified with relevant reasoning.</w:t>
            </w:r>
          </w:p>
        </w:tc>
        <w:tc>
          <w:tcPr>
            <w:tcW w:w="711" w:type="pct"/>
          </w:tcPr>
          <w:p w14:paraId="47774F5A" w14:textId="77777777" w:rsidR="00A30E9F" w:rsidRDefault="00A30E9F">
            <w:r w:rsidRPr="004B453C">
              <w:rPr>
                <w:color w:val="auto"/>
              </w:rPr>
              <w:t>Basic explanation of approaches. Selected approach justified but lacks depth or clarity.</w:t>
            </w:r>
          </w:p>
        </w:tc>
        <w:tc>
          <w:tcPr>
            <w:tcW w:w="703" w:type="pct"/>
          </w:tcPr>
          <w:p w14:paraId="472C1D64" w14:textId="77777777" w:rsidR="00A30E9F" w:rsidRDefault="00A30E9F">
            <w:r w:rsidRPr="004B453C">
              <w:rPr>
                <w:color w:val="auto"/>
              </w:rPr>
              <w:t>Limited research. Weak or partially incorrect justification of approach.</w:t>
            </w:r>
          </w:p>
        </w:tc>
        <w:tc>
          <w:tcPr>
            <w:tcW w:w="943" w:type="pct"/>
          </w:tcPr>
          <w:p w14:paraId="02705C2D" w14:textId="77777777" w:rsidR="00A30E9F" w:rsidRPr="004B453C" w:rsidRDefault="00A30E9F">
            <w:pPr>
              <w:tabs>
                <w:tab w:val="right" w:pos="6096"/>
              </w:tabs>
              <w:rPr>
                <w:color w:val="auto"/>
              </w:rPr>
            </w:pPr>
            <w:r w:rsidRPr="004B453C">
              <w:rPr>
                <w:color w:val="auto"/>
              </w:rPr>
              <w:t>Minimal research evident. Approach chosen with little explanation.</w:t>
            </w:r>
          </w:p>
          <w:p w14:paraId="2B8CCB78" w14:textId="77777777" w:rsidR="00A30E9F" w:rsidRDefault="00A30E9F"/>
        </w:tc>
        <w:tc>
          <w:tcPr>
            <w:tcW w:w="510" w:type="pct"/>
          </w:tcPr>
          <w:p w14:paraId="53667903" w14:textId="77777777" w:rsidR="00A30E9F" w:rsidRPr="004B453C" w:rsidRDefault="00A30E9F">
            <w:pPr>
              <w:tabs>
                <w:tab w:val="right" w:pos="6096"/>
              </w:tabs>
              <w:rPr>
                <w:color w:val="auto"/>
              </w:rPr>
            </w:pPr>
            <w:r w:rsidRPr="004B453C">
              <w:rPr>
                <w:color w:val="auto"/>
              </w:rPr>
              <w:t>No attempt made.</w:t>
            </w:r>
          </w:p>
          <w:p w14:paraId="1D3D3E56" w14:textId="77777777" w:rsidR="00A30E9F" w:rsidRDefault="00A30E9F"/>
        </w:tc>
      </w:tr>
      <w:tr w:rsidR="00A30E9F" w14:paraId="67491F78" w14:textId="77777777" w:rsidTr="00A30E9F">
        <w:tc>
          <w:tcPr>
            <w:tcW w:w="743" w:type="pct"/>
          </w:tcPr>
          <w:p w14:paraId="2DF82BFE" w14:textId="77777777" w:rsidR="00A30E9F" w:rsidRPr="004B453C" w:rsidRDefault="00A30E9F">
            <w:pPr>
              <w:tabs>
                <w:tab w:val="right" w:pos="6096"/>
              </w:tabs>
              <w:rPr>
                <w:b/>
                <w:bCs/>
                <w:color w:val="auto"/>
              </w:rPr>
            </w:pPr>
            <w:r w:rsidRPr="004B453C">
              <w:rPr>
                <w:b/>
                <w:bCs/>
                <w:color w:val="auto"/>
              </w:rPr>
              <w:t>Mark Range</w:t>
            </w:r>
          </w:p>
        </w:tc>
        <w:tc>
          <w:tcPr>
            <w:tcW w:w="711" w:type="pct"/>
          </w:tcPr>
          <w:p w14:paraId="24BC6B85" w14:textId="77777777" w:rsidR="00A30E9F" w:rsidRDefault="00A30E9F">
            <w:r w:rsidRPr="004B453C">
              <w:rPr>
                <w:color w:val="auto"/>
              </w:rPr>
              <w:t>9–10</w:t>
            </w:r>
          </w:p>
        </w:tc>
        <w:tc>
          <w:tcPr>
            <w:tcW w:w="679" w:type="pct"/>
          </w:tcPr>
          <w:p w14:paraId="6B75824A" w14:textId="77777777" w:rsidR="00A30E9F" w:rsidRDefault="00A30E9F">
            <w:r>
              <w:t>7-8</w:t>
            </w:r>
          </w:p>
        </w:tc>
        <w:tc>
          <w:tcPr>
            <w:tcW w:w="711" w:type="pct"/>
          </w:tcPr>
          <w:p w14:paraId="16143AD6" w14:textId="77777777" w:rsidR="00A30E9F" w:rsidRDefault="00A30E9F">
            <w:r>
              <w:t>5-6</w:t>
            </w:r>
          </w:p>
        </w:tc>
        <w:tc>
          <w:tcPr>
            <w:tcW w:w="703" w:type="pct"/>
          </w:tcPr>
          <w:p w14:paraId="2121D13A" w14:textId="77777777" w:rsidR="00A30E9F" w:rsidRDefault="00A30E9F">
            <w:r>
              <w:t>3-4</w:t>
            </w:r>
          </w:p>
        </w:tc>
        <w:tc>
          <w:tcPr>
            <w:tcW w:w="943" w:type="pct"/>
          </w:tcPr>
          <w:p w14:paraId="29645B5D" w14:textId="77777777" w:rsidR="00A30E9F" w:rsidRDefault="00A30E9F">
            <w:r>
              <w:t>1-2</w:t>
            </w:r>
          </w:p>
        </w:tc>
        <w:tc>
          <w:tcPr>
            <w:tcW w:w="510" w:type="pct"/>
          </w:tcPr>
          <w:p w14:paraId="0A11C898" w14:textId="77777777" w:rsidR="00A30E9F" w:rsidRDefault="00A30E9F">
            <w:r>
              <w:t>0</w:t>
            </w:r>
          </w:p>
        </w:tc>
      </w:tr>
      <w:tr w:rsidR="00A30E9F" w14:paraId="0BFA140F" w14:textId="77777777" w:rsidTr="00A30E9F">
        <w:tc>
          <w:tcPr>
            <w:tcW w:w="743" w:type="pct"/>
          </w:tcPr>
          <w:p w14:paraId="7B493DE5" w14:textId="77777777" w:rsidR="00A30E9F" w:rsidRPr="004B453C" w:rsidRDefault="00A30E9F">
            <w:pPr>
              <w:tabs>
                <w:tab w:val="right" w:pos="6096"/>
              </w:tabs>
              <w:rPr>
                <w:b/>
                <w:bCs/>
                <w:color w:val="auto"/>
              </w:rPr>
            </w:pPr>
            <w:r w:rsidRPr="004B453C">
              <w:rPr>
                <w:b/>
                <w:bCs/>
                <w:color w:val="auto"/>
              </w:rPr>
              <w:t>3. Project Management &amp; Scheduling (10 marks)</w:t>
            </w:r>
          </w:p>
          <w:p w14:paraId="43D86B55" w14:textId="77777777" w:rsidR="00A30E9F" w:rsidRPr="004B453C" w:rsidRDefault="00A30E9F">
            <w:pPr>
              <w:tabs>
                <w:tab w:val="right" w:pos="6096"/>
              </w:tabs>
              <w:rPr>
                <w:color w:val="auto"/>
              </w:rPr>
            </w:pPr>
            <w:r w:rsidRPr="004B453C">
              <w:rPr>
                <w:b/>
                <w:bCs/>
                <w:color w:val="auto"/>
              </w:rPr>
              <w:t>Syllabus Links:</w:t>
            </w:r>
            <w:r w:rsidRPr="004B453C">
              <w:rPr>
                <w:color w:val="auto"/>
              </w:rPr>
              <w:t xml:space="preserve"> SE-12-01, SE-12-09</w:t>
            </w:r>
          </w:p>
          <w:p w14:paraId="609A8082" w14:textId="77777777" w:rsidR="00A30E9F" w:rsidRPr="004B453C" w:rsidRDefault="00A30E9F">
            <w:pPr>
              <w:tabs>
                <w:tab w:val="right" w:pos="6096"/>
              </w:tabs>
              <w:rPr>
                <w:b/>
                <w:bCs/>
                <w:color w:val="auto"/>
              </w:rPr>
            </w:pPr>
          </w:p>
        </w:tc>
        <w:tc>
          <w:tcPr>
            <w:tcW w:w="711" w:type="pct"/>
          </w:tcPr>
          <w:p w14:paraId="2240D2E5" w14:textId="77777777" w:rsidR="00A30E9F" w:rsidRDefault="00A30E9F">
            <w:pPr>
              <w:tabs>
                <w:tab w:val="right" w:pos="6096"/>
              </w:tabs>
              <w:rPr>
                <w:color w:val="auto"/>
              </w:rPr>
            </w:pPr>
            <w:r w:rsidRPr="004B453C">
              <w:rPr>
                <w:color w:val="auto"/>
              </w:rPr>
              <w:t>Comprehensive Gantt chart with</w:t>
            </w:r>
          </w:p>
          <w:p w14:paraId="2BE7629A" w14:textId="77777777" w:rsidR="00A30E9F" w:rsidRPr="004B453C" w:rsidRDefault="00A30E9F">
            <w:pPr>
              <w:tabs>
                <w:tab w:val="right" w:pos="6096"/>
              </w:tabs>
              <w:rPr>
                <w:color w:val="auto"/>
              </w:rPr>
            </w:pPr>
            <w:r w:rsidRPr="004B453C">
              <w:rPr>
                <w:color w:val="auto"/>
              </w:rPr>
              <w:t>fully justified scheduling and precise planning, clear dependencies, milestones and tracking. Demonstrates exemplary project management skills.</w:t>
            </w:r>
          </w:p>
          <w:p w14:paraId="66BE6564" w14:textId="77777777" w:rsidR="00A30E9F" w:rsidRDefault="00A30E9F"/>
        </w:tc>
        <w:tc>
          <w:tcPr>
            <w:tcW w:w="679" w:type="pct"/>
          </w:tcPr>
          <w:p w14:paraId="3144970E" w14:textId="77777777" w:rsidR="00A30E9F" w:rsidRDefault="00A30E9F">
            <w:r w:rsidRPr="004B453C">
              <w:rPr>
                <w:color w:val="auto"/>
              </w:rPr>
              <w:t>Well-presented Gantt chart with detailed timelines, logical sequencing and clear milestones.</w:t>
            </w:r>
          </w:p>
        </w:tc>
        <w:tc>
          <w:tcPr>
            <w:tcW w:w="711" w:type="pct"/>
          </w:tcPr>
          <w:p w14:paraId="2F63B2E1" w14:textId="77777777" w:rsidR="00A30E9F" w:rsidRDefault="00A30E9F">
            <w:r w:rsidRPr="004B453C">
              <w:rPr>
                <w:color w:val="auto"/>
              </w:rPr>
              <w:t xml:space="preserve">Adequate </w:t>
            </w:r>
            <w:proofErr w:type="gramStart"/>
            <w:r w:rsidRPr="004B453C">
              <w:rPr>
                <w:color w:val="auto"/>
              </w:rPr>
              <w:t>timeline;</w:t>
            </w:r>
            <w:proofErr w:type="gramEnd"/>
            <w:r w:rsidRPr="004B453C">
              <w:rPr>
                <w:color w:val="auto"/>
              </w:rPr>
              <w:t xml:space="preserve"> most milestones included. May include unnecessary padding or lack dependency detail.</w:t>
            </w:r>
          </w:p>
        </w:tc>
        <w:tc>
          <w:tcPr>
            <w:tcW w:w="703" w:type="pct"/>
          </w:tcPr>
          <w:p w14:paraId="1ED21D75" w14:textId="77777777" w:rsidR="00A30E9F" w:rsidRDefault="00A30E9F">
            <w:r w:rsidRPr="004B453C">
              <w:rPr>
                <w:color w:val="auto"/>
              </w:rPr>
              <w:t>Basic timeline with major development stages missing or unclear.</w:t>
            </w:r>
          </w:p>
        </w:tc>
        <w:tc>
          <w:tcPr>
            <w:tcW w:w="943" w:type="pct"/>
          </w:tcPr>
          <w:p w14:paraId="7DC0E26C" w14:textId="77777777" w:rsidR="00A30E9F" w:rsidRDefault="00A30E9F">
            <w:r w:rsidRPr="004B453C">
              <w:rPr>
                <w:color w:val="auto"/>
              </w:rPr>
              <w:t>Attempt made to organise tasks into a Gantt chart but largely ineffective.</w:t>
            </w:r>
          </w:p>
        </w:tc>
        <w:tc>
          <w:tcPr>
            <w:tcW w:w="510" w:type="pct"/>
          </w:tcPr>
          <w:p w14:paraId="6BBB5007" w14:textId="77777777" w:rsidR="00A30E9F" w:rsidRDefault="00A30E9F">
            <w:r w:rsidRPr="004B453C">
              <w:rPr>
                <w:color w:val="auto"/>
              </w:rPr>
              <w:t>No attempt made.</w:t>
            </w:r>
          </w:p>
        </w:tc>
      </w:tr>
      <w:tr w:rsidR="00A30E9F" w14:paraId="4D3CF6D0" w14:textId="77777777" w:rsidTr="00A30E9F">
        <w:tc>
          <w:tcPr>
            <w:tcW w:w="743" w:type="pct"/>
          </w:tcPr>
          <w:p w14:paraId="13E02C23" w14:textId="77777777" w:rsidR="00A30E9F" w:rsidRPr="004B453C" w:rsidRDefault="00A30E9F">
            <w:pPr>
              <w:tabs>
                <w:tab w:val="right" w:pos="6096"/>
              </w:tabs>
              <w:rPr>
                <w:b/>
                <w:bCs/>
                <w:color w:val="auto"/>
              </w:rPr>
            </w:pPr>
            <w:r w:rsidRPr="004B453C">
              <w:rPr>
                <w:b/>
                <w:bCs/>
                <w:color w:val="auto"/>
              </w:rPr>
              <w:t>Mark Range</w:t>
            </w:r>
          </w:p>
        </w:tc>
        <w:tc>
          <w:tcPr>
            <w:tcW w:w="711" w:type="pct"/>
          </w:tcPr>
          <w:p w14:paraId="1A0A0665" w14:textId="77777777" w:rsidR="00A30E9F" w:rsidRDefault="00A30E9F">
            <w:r w:rsidRPr="004B453C">
              <w:rPr>
                <w:color w:val="auto"/>
              </w:rPr>
              <w:t>9–10</w:t>
            </w:r>
          </w:p>
        </w:tc>
        <w:tc>
          <w:tcPr>
            <w:tcW w:w="679" w:type="pct"/>
          </w:tcPr>
          <w:p w14:paraId="0DA415B4" w14:textId="77777777" w:rsidR="00A30E9F" w:rsidRDefault="00A30E9F">
            <w:r>
              <w:t>7-8</w:t>
            </w:r>
          </w:p>
        </w:tc>
        <w:tc>
          <w:tcPr>
            <w:tcW w:w="711" w:type="pct"/>
          </w:tcPr>
          <w:p w14:paraId="6AE15907" w14:textId="77777777" w:rsidR="00A30E9F" w:rsidRDefault="00A30E9F">
            <w:r>
              <w:t>5-6</w:t>
            </w:r>
          </w:p>
        </w:tc>
        <w:tc>
          <w:tcPr>
            <w:tcW w:w="703" w:type="pct"/>
          </w:tcPr>
          <w:p w14:paraId="62215C0D" w14:textId="77777777" w:rsidR="00A30E9F" w:rsidRDefault="00A30E9F">
            <w:r>
              <w:t>3-4</w:t>
            </w:r>
          </w:p>
        </w:tc>
        <w:tc>
          <w:tcPr>
            <w:tcW w:w="943" w:type="pct"/>
          </w:tcPr>
          <w:p w14:paraId="34D537F7" w14:textId="77777777" w:rsidR="00A30E9F" w:rsidRDefault="00A30E9F">
            <w:r>
              <w:t>1-2</w:t>
            </w:r>
          </w:p>
        </w:tc>
        <w:tc>
          <w:tcPr>
            <w:tcW w:w="510" w:type="pct"/>
          </w:tcPr>
          <w:p w14:paraId="72D0BF04" w14:textId="77777777" w:rsidR="00A30E9F" w:rsidRDefault="00A30E9F">
            <w:r>
              <w:t>0</w:t>
            </w:r>
          </w:p>
        </w:tc>
      </w:tr>
      <w:tr w:rsidR="00A30E9F" w14:paraId="4D469024" w14:textId="77777777" w:rsidTr="00A30E9F">
        <w:tc>
          <w:tcPr>
            <w:tcW w:w="743" w:type="pct"/>
          </w:tcPr>
          <w:p w14:paraId="36D554DE" w14:textId="77777777" w:rsidR="00A30E9F" w:rsidRPr="004B453C" w:rsidRDefault="00A30E9F">
            <w:pPr>
              <w:tabs>
                <w:tab w:val="right" w:pos="6096"/>
              </w:tabs>
              <w:rPr>
                <w:b/>
                <w:bCs/>
                <w:color w:val="auto"/>
              </w:rPr>
            </w:pPr>
            <w:r w:rsidRPr="004B453C">
              <w:rPr>
                <w:b/>
                <w:bCs/>
                <w:color w:val="auto"/>
              </w:rPr>
              <w:t>4. Social, Ethical &amp; Stakeholder Considerations (10 marks)</w:t>
            </w:r>
          </w:p>
          <w:p w14:paraId="3125912E" w14:textId="77777777" w:rsidR="00A30E9F" w:rsidRPr="004B453C" w:rsidRDefault="00A30E9F">
            <w:pPr>
              <w:tabs>
                <w:tab w:val="right" w:pos="6096"/>
              </w:tabs>
              <w:rPr>
                <w:color w:val="auto"/>
              </w:rPr>
            </w:pPr>
            <w:r w:rsidRPr="004B453C">
              <w:rPr>
                <w:b/>
                <w:bCs/>
                <w:color w:val="auto"/>
              </w:rPr>
              <w:t>Syllabus Links:</w:t>
            </w:r>
            <w:r w:rsidRPr="004B453C">
              <w:rPr>
                <w:color w:val="auto"/>
              </w:rPr>
              <w:t xml:space="preserve"> SE-12-05</w:t>
            </w:r>
          </w:p>
          <w:p w14:paraId="093F64F6" w14:textId="77777777" w:rsidR="00A30E9F" w:rsidRPr="004B453C" w:rsidRDefault="00A30E9F">
            <w:pPr>
              <w:tabs>
                <w:tab w:val="right" w:pos="6096"/>
              </w:tabs>
              <w:rPr>
                <w:b/>
                <w:bCs/>
                <w:color w:val="auto"/>
              </w:rPr>
            </w:pPr>
          </w:p>
        </w:tc>
        <w:tc>
          <w:tcPr>
            <w:tcW w:w="711" w:type="pct"/>
          </w:tcPr>
          <w:p w14:paraId="6010DD46" w14:textId="77777777" w:rsidR="00A30E9F" w:rsidRDefault="00A30E9F">
            <w:r w:rsidRPr="004B453C">
              <w:rPr>
                <w:color w:val="auto"/>
              </w:rPr>
              <w:lastRenderedPageBreak/>
              <w:t xml:space="preserve">Comprehensive and insightful analysis of social, ethical and stakeholder issues including bias, equity, environmental impact, </w:t>
            </w:r>
            <w:r w:rsidRPr="004B453C">
              <w:rPr>
                <w:color w:val="auto"/>
              </w:rPr>
              <w:lastRenderedPageBreak/>
              <w:t>accountability and communication strategies.</w:t>
            </w:r>
          </w:p>
        </w:tc>
        <w:tc>
          <w:tcPr>
            <w:tcW w:w="679" w:type="pct"/>
          </w:tcPr>
          <w:p w14:paraId="0205B135" w14:textId="77777777" w:rsidR="00A30E9F" w:rsidRPr="004B453C" w:rsidRDefault="00A30E9F">
            <w:pPr>
              <w:tabs>
                <w:tab w:val="right" w:pos="6096"/>
              </w:tabs>
              <w:rPr>
                <w:color w:val="auto"/>
              </w:rPr>
            </w:pPr>
            <w:r w:rsidRPr="004B453C">
              <w:rPr>
                <w:color w:val="auto"/>
              </w:rPr>
              <w:lastRenderedPageBreak/>
              <w:t>Clear discussion of relevant social and ethical issues with appropriate project-specific examples.</w:t>
            </w:r>
          </w:p>
          <w:p w14:paraId="2F6BEB83" w14:textId="77777777" w:rsidR="00A30E9F" w:rsidRDefault="00A30E9F"/>
        </w:tc>
        <w:tc>
          <w:tcPr>
            <w:tcW w:w="711" w:type="pct"/>
          </w:tcPr>
          <w:p w14:paraId="5A36CF57" w14:textId="77777777" w:rsidR="00A30E9F" w:rsidRDefault="00A30E9F">
            <w:r w:rsidRPr="004B453C">
              <w:rPr>
                <w:color w:val="auto"/>
              </w:rPr>
              <w:t>Basic identification of social and ethical issues with limited analysis.</w:t>
            </w:r>
          </w:p>
        </w:tc>
        <w:tc>
          <w:tcPr>
            <w:tcW w:w="703" w:type="pct"/>
          </w:tcPr>
          <w:p w14:paraId="03BD29C8" w14:textId="77777777" w:rsidR="00A30E9F" w:rsidRDefault="00A30E9F">
            <w:r w:rsidRPr="004B453C">
              <w:rPr>
                <w:color w:val="auto"/>
              </w:rPr>
              <w:t>Superficial or generic discussion with limited relevance to the project.</w:t>
            </w:r>
          </w:p>
        </w:tc>
        <w:tc>
          <w:tcPr>
            <w:tcW w:w="943" w:type="pct"/>
          </w:tcPr>
          <w:p w14:paraId="0AF883B9" w14:textId="77777777" w:rsidR="00A30E9F" w:rsidRDefault="00A30E9F">
            <w:r w:rsidRPr="004B453C">
              <w:rPr>
                <w:color w:val="auto"/>
              </w:rPr>
              <w:t>Minimal awareness of issues demonstrated.</w:t>
            </w:r>
          </w:p>
        </w:tc>
        <w:tc>
          <w:tcPr>
            <w:tcW w:w="510" w:type="pct"/>
          </w:tcPr>
          <w:p w14:paraId="7AE20E2B" w14:textId="77777777" w:rsidR="00A30E9F" w:rsidRDefault="00A30E9F">
            <w:r w:rsidRPr="004B453C">
              <w:rPr>
                <w:color w:val="auto"/>
              </w:rPr>
              <w:t>No attempt made.</w:t>
            </w:r>
          </w:p>
        </w:tc>
      </w:tr>
      <w:tr w:rsidR="00A30E9F" w14:paraId="75C23587" w14:textId="77777777" w:rsidTr="00A30E9F">
        <w:tc>
          <w:tcPr>
            <w:tcW w:w="743" w:type="pct"/>
          </w:tcPr>
          <w:p w14:paraId="27148D1F" w14:textId="77777777" w:rsidR="00A30E9F" w:rsidRPr="004B453C" w:rsidRDefault="00A30E9F">
            <w:pPr>
              <w:tabs>
                <w:tab w:val="right" w:pos="6096"/>
              </w:tabs>
              <w:rPr>
                <w:b/>
                <w:bCs/>
                <w:color w:val="auto"/>
              </w:rPr>
            </w:pPr>
            <w:r w:rsidRPr="004B453C">
              <w:rPr>
                <w:b/>
                <w:bCs/>
                <w:color w:val="auto"/>
              </w:rPr>
              <w:t>Mark Range</w:t>
            </w:r>
          </w:p>
        </w:tc>
        <w:tc>
          <w:tcPr>
            <w:tcW w:w="711" w:type="pct"/>
          </w:tcPr>
          <w:p w14:paraId="5A76A225" w14:textId="77777777" w:rsidR="00A30E9F" w:rsidRDefault="00A30E9F">
            <w:r w:rsidRPr="004B453C">
              <w:rPr>
                <w:color w:val="auto"/>
              </w:rPr>
              <w:t>9–10</w:t>
            </w:r>
          </w:p>
        </w:tc>
        <w:tc>
          <w:tcPr>
            <w:tcW w:w="679" w:type="pct"/>
          </w:tcPr>
          <w:p w14:paraId="14375503" w14:textId="77777777" w:rsidR="00A30E9F" w:rsidRDefault="00A30E9F">
            <w:r>
              <w:t>7-8</w:t>
            </w:r>
          </w:p>
        </w:tc>
        <w:tc>
          <w:tcPr>
            <w:tcW w:w="711" w:type="pct"/>
          </w:tcPr>
          <w:p w14:paraId="29C51953" w14:textId="77777777" w:rsidR="00A30E9F" w:rsidRDefault="00A30E9F">
            <w:r>
              <w:t>5-6</w:t>
            </w:r>
          </w:p>
        </w:tc>
        <w:tc>
          <w:tcPr>
            <w:tcW w:w="703" w:type="pct"/>
          </w:tcPr>
          <w:p w14:paraId="096958B3" w14:textId="77777777" w:rsidR="00A30E9F" w:rsidRDefault="00A30E9F">
            <w:r>
              <w:t>3-4</w:t>
            </w:r>
          </w:p>
        </w:tc>
        <w:tc>
          <w:tcPr>
            <w:tcW w:w="943" w:type="pct"/>
          </w:tcPr>
          <w:p w14:paraId="297C92CF" w14:textId="77777777" w:rsidR="00A30E9F" w:rsidRDefault="00A30E9F">
            <w:r>
              <w:t>1-2</w:t>
            </w:r>
          </w:p>
        </w:tc>
        <w:tc>
          <w:tcPr>
            <w:tcW w:w="510" w:type="pct"/>
          </w:tcPr>
          <w:p w14:paraId="2B18E97D" w14:textId="77777777" w:rsidR="00A30E9F" w:rsidRDefault="00A30E9F">
            <w:r>
              <w:t>0</w:t>
            </w:r>
          </w:p>
        </w:tc>
      </w:tr>
      <w:tr w:rsidR="00A30E9F" w14:paraId="1BA9A87F" w14:textId="77777777" w:rsidTr="00A30E9F">
        <w:tc>
          <w:tcPr>
            <w:tcW w:w="743" w:type="pct"/>
          </w:tcPr>
          <w:p w14:paraId="368C6312" w14:textId="77777777" w:rsidR="00A30E9F" w:rsidRPr="004B453C" w:rsidRDefault="00A30E9F">
            <w:pPr>
              <w:tabs>
                <w:tab w:val="right" w:pos="6096"/>
              </w:tabs>
              <w:rPr>
                <w:b/>
                <w:bCs/>
                <w:color w:val="auto"/>
              </w:rPr>
            </w:pPr>
            <w:r>
              <w:rPr>
                <w:b/>
                <w:bCs/>
                <w:color w:val="auto"/>
              </w:rPr>
              <w:t>5</w:t>
            </w:r>
            <w:r w:rsidRPr="004B453C">
              <w:rPr>
                <w:b/>
                <w:bCs/>
                <w:color w:val="auto"/>
              </w:rPr>
              <w:t>. Producing &amp; Implementing the Solution (25 marks)</w:t>
            </w:r>
          </w:p>
          <w:p w14:paraId="42C17A16" w14:textId="77777777" w:rsidR="00A30E9F" w:rsidRPr="004B453C" w:rsidRDefault="00A30E9F">
            <w:pPr>
              <w:tabs>
                <w:tab w:val="right" w:pos="6096"/>
              </w:tabs>
              <w:rPr>
                <w:color w:val="auto"/>
              </w:rPr>
            </w:pPr>
            <w:r w:rsidRPr="004B453C">
              <w:rPr>
                <w:b/>
                <w:bCs/>
                <w:color w:val="auto"/>
              </w:rPr>
              <w:t>Syllabus Links:</w:t>
            </w:r>
            <w:r w:rsidRPr="004B453C">
              <w:rPr>
                <w:color w:val="auto"/>
              </w:rPr>
              <w:t xml:space="preserve"> SE-12-02, SE-12-06, SE-12-07</w:t>
            </w:r>
          </w:p>
          <w:p w14:paraId="137581F3" w14:textId="77777777" w:rsidR="00A30E9F" w:rsidRPr="002D555A" w:rsidRDefault="00A30E9F">
            <w:pPr>
              <w:tabs>
                <w:tab w:val="right" w:pos="6096"/>
              </w:tabs>
              <w:rPr>
                <w:b/>
                <w:bCs/>
                <w:color w:val="EE0000"/>
              </w:rPr>
            </w:pPr>
          </w:p>
        </w:tc>
        <w:tc>
          <w:tcPr>
            <w:tcW w:w="711" w:type="pct"/>
          </w:tcPr>
          <w:p w14:paraId="1E070698" w14:textId="77777777" w:rsidR="00A30E9F" w:rsidRPr="004B453C" w:rsidRDefault="00A30E9F">
            <w:pPr>
              <w:tabs>
                <w:tab w:val="right" w:pos="6096"/>
              </w:tabs>
              <w:rPr>
                <w:color w:val="auto"/>
              </w:rPr>
            </w:pPr>
            <w:r w:rsidRPr="004B453C">
              <w:rPr>
                <w:color w:val="auto"/>
              </w:rPr>
              <w:t>Fully functional and well-engineered solution. Algorithms clearly documented, consistent version control and backup procedures. Innovative prototyping and UI design demonstrated.</w:t>
            </w:r>
          </w:p>
          <w:p w14:paraId="0E94BB5B" w14:textId="77777777" w:rsidR="00A30E9F" w:rsidRPr="002D555A" w:rsidRDefault="00A30E9F">
            <w:pPr>
              <w:rPr>
                <w:color w:val="EE0000"/>
              </w:rPr>
            </w:pPr>
          </w:p>
        </w:tc>
        <w:tc>
          <w:tcPr>
            <w:tcW w:w="679" w:type="pct"/>
          </w:tcPr>
          <w:p w14:paraId="7AE44621" w14:textId="77777777" w:rsidR="00A30E9F" w:rsidRPr="002D555A" w:rsidRDefault="00A30E9F">
            <w:pPr>
              <w:tabs>
                <w:tab w:val="right" w:pos="6096"/>
              </w:tabs>
              <w:rPr>
                <w:color w:val="EE0000"/>
              </w:rPr>
            </w:pPr>
            <w:r w:rsidRPr="004B453C">
              <w:rPr>
                <w:color w:val="auto"/>
              </w:rPr>
              <w:t>Functional solution with clear documentation and correct use of tools, version control and backup procedures.</w:t>
            </w:r>
          </w:p>
        </w:tc>
        <w:tc>
          <w:tcPr>
            <w:tcW w:w="711" w:type="pct"/>
          </w:tcPr>
          <w:p w14:paraId="22636969" w14:textId="77777777" w:rsidR="00A30E9F" w:rsidRPr="002D555A" w:rsidRDefault="00A30E9F">
            <w:pPr>
              <w:rPr>
                <w:color w:val="EE0000"/>
              </w:rPr>
            </w:pPr>
            <w:r w:rsidRPr="004B453C">
              <w:rPr>
                <w:color w:val="auto"/>
              </w:rPr>
              <w:t>Solution functions at a basic level. Documentation and implementation are adequate but incomplete.</w:t>
            </w:r>
          </w:p>
        </w:tc>
        <w:tc>
          <w:tcPr>
            <w:tcW w:w="703" w:type="pct"/>
          </w:tcPr>
          <w:p w14:paraId="5ACF99B7" w14:textId="77777777" w:rsidR="00A30E9F" w:rsidRPr="002D555A" w:rsidRDefault="00A30E9F">
            <w:pPr>
              <w:rPr>
                <w:color w:val="EE0000"/>
              </w:rPr>
            </w:pPr>
            <w:r w:rsidRPr="004B453C">
              <w:rPr>
                <w:color w:val="auto"/>
              </w:rPr>
              <w:t>Partially functioning solution with limited documentation and inconsistent development practices.</w:t>
            </w:r>
          </w:p>
        </w:tc>
        <w:tc>
          <w:tcPr>
            <w:tcW w:w="943" w:type="pct"/>
          </w:tcPr>
          <w:p w14:paraId="6948E0A3" w14:textId="77777777" w:rsidR="00A30E9F" w:rsidRPr="002D555A" w:rsidRDefault="00A30E9F">
            <w:pPr>
              <w:rPr>
                <w:color w:val="EE0000"/>
              </w:rPr>
            </w:pPr>
            <w:r w:rsidRPr="004B453C">
              <w:rPr>
                <w:color w:val="auto"/>
              </w:rPr>
              <w:t>Minimal implementation; code largely incomplete or non-functional.</w:t>
            </w:r>
          </w:p>
        </w:tc>
        <w:tc>
          <w:tcPr>
            <w:tcW w:w="510" w:type="pct"/>
          </w:tcPr>
          <w:p w14:paraId="2BDEC148" w14:textId="77777777" w:rsidR="00A30E9F" w:rsidRPr="002D555A" w:rsidRDefault="00A30E9F">
            <w:pPr>
              <w:rPr>
                <w:color w:val="EE0000"/>
              </w:rPr>
            </w:pPr>
            <w:r w:rsidRPr="004B453C">
              <w:rPr>
                <w:color w:val="auto"/>
              </w:rPr>
              <w:t>No attempt made.</w:t>
            </w:r>
          </w:p>
        </w:tc>
      </w:tr>
      <w:tr w:rsidR="00A30E9F" w14:paraId="70429C6C" w14:textId="77777777" w:rsidTr="00A30E9F">
        <w:tc>
          <w:tcPr>
            <w:tcW w:w="743" w:type="pct"/>
          </w:tcPr>
          <w:p w14:paraId="56B1D299" w14:textId="77777777" w:rsidR="00A30E9F" w:rsidRPr="00A86B07" w:rsidRDefault="00A30E9F">
            <w:pPr>
              <w:tabs>
                <w:tab w:val="right" w:pos="6096"/>
              </w:tabs>
              <w:rPr>
                <w:b/>
                <w:bCs/>
                <w:color w:val="EE0000"/>
              </w:rPr>
            </w:pPr>
            <w:r w:rsidRPr="004B453C">
              <w:rPr>
                <w:b/>
                <w:bCs/>
                <w:color w:val="auto"/>
              </w:rPr>
              <w:t>Mark Range</w:t>
            </w:r>
          </w:p>
        </w:tc>
        <w:tc>
          <w:tcPr>
            <w:tcW w:w="711" w:type="pct"/>
          </w:tcPr>
          <w:p w14:paraId="7EE915D7" w14:textId="77777777" w:rsidR="00A30E9F" w:rsidRPr="00A86B07" w:rsidRDefault="00A30E9F">
            <w:pPr>
              <w:rPr>
                <w:color w:val="EE0000"/>
              </w:rPr>
            </w:pPr>
            <w:r>
              <w:rPr>
                <w:color w:val="auto"/>
              </w:rPr>
              <w:t>22-25</w:t>
            </w:r>
          </w:p>
        </w:tc>
        <w:tc>
          <w:tcPr>
            <w:tcW w:w="679" w:type="pct"/>
          </w:tcPr>
          <w:p w14:paraId="4EF7C647" w14:textId="77777777" w:rsidR="00A30E9F" w:rsidRPr="00A86B07" w:rsidRDefault="00A30E9F">
            <w:pPr>
              <w:rPr>
                <w:color w:val="EE0000"/>
              </w:rPr>
            </w:pPr>
            <w:r>
              <w:rPr>
                <w:color w:val="auto"/>
              </w:rPr>
              <w:t>18-21</w:t>
            </w:r>
          </w:p>
        </w:tc>
        <w:tc>
          <w:tcPr>
            <w:tcW w:w="711" w:type="pct"/>
          </w:tcPr>
          <w:p w14:paraId="127E5E4C" w14:textId="77777777" w:rsidR="00A30E9F" w:rsidRPr="00A86B07" w:rsidRDefault="00A30E9F">
            <w:pPr>
              <w:rPr>
                <w:color w:val="EE0000"/>
              </w:rPr>
            </w:pPr>
            <w:r>
              <w:rPr>
                <w:color w:val="auto"/>
              </w:rPr>
              <w:t>14-17</w:t>
            </w:r>
          </w:p>
        </w:tc>
        <w:tc>
          <w:tcPr>
            <w:tcW w:w="703" w:type="pct"/>
          </w:tcPr>
          <w:p w14:paraId="14F44E8C" w14:textId="77777777" w:rsidR="00A30E9F" w:rsidRPr="00A86B07" w:rsidRDefault="00A30E9F">
            <w:pPr>
              <w:rPr>
                <w:color w:val="EE0000"/>
              </w:rPr>
            </w:pPr>
            <w:r>
              <w:rPr>
                <w:color w:val="auto"/>
              </w:rPr>
              <w:t>9-13</w:t>
            </w:r>
          </w:p>
        </w:tc>
        <w:tc>
          <w:tcPr>
            <w:tcW w:w="943" w:type="pct"/>
          </w:tcPr>
          <w:p w14:paraId="7B760887" w14:textId="77777777" w:rsidR="00A30E9F" w:rsidRPr="00A86B07" w:rsidRDefault="00A30E9F">
            <w:pPr>
              <w:rPr>
                <w:color w:val="EE0000"/>
              </w:rPr>
            </w:pPr>
            <w:r>
              <w:rPr>
                <w:color w:val="auto"/>
              </w:rPr>
              <w:t>1-8</w:t>
            </w:r>
          </w:p>
        </w:tc>
        <w:tc>
          <w:tcPr>
            <w:tcW w:w="510" w:type="pct"/>
          </w:tcPr>
          <w:p w14:paraId="7A3221AB" w14:textId="77777777" w:rsidR="00A30E9F" w:rsidRPr="00A86B07" w:rsidRDefault="00A30E9F">
            <w:pPr>
              <w:rPr>
                <w:color w:val="EE0000"/>
              </w:rPr>
            </w:pPr>
            <w:r>
              <w:rPr>
                <w:color w:val="auto"/>
              </w:rPr>
              <w:t>0</w:t>
            </w:r>
          </w:p>
        </w:tc>
      </w:tr>
      <w:tr w:rsidR="00A30E9F" w14:paraId="7D7538DD" w14:textId="77777777" w:rsidTr="00A30E9F">
        <w:tc>
          <w:tcPr>
            <w:tcW w:w="743" w:type="pct"/>
          </w:tcPr>
          <w:p w14:paraId="4677CC73" w14:textId="77777777" w:rsidR="00A30E9F" w:rsidRPr="004B453C" w:rsidRDefault="00A30E9F">
            <w:pPr>
              <w:tabs>
                <w:tab w:val="right" w:pos="6096"/>
              </w:tabs>
              <w:rPr>
                <w:b/>
                <w:bCs/>
                <w:color w:val="auto"/>
              </w:rPr>
            </w:pPr>
            <w:r>
              <w:rPr>
                <w:b/>
                <w:bCs/>
                <w:color w:val="auto"/>
              </w:rPr>
              <w:t>6</w:t>
            </w:r>
            <w:r w:rsidRPr="004B453C">
              <w:rPr>
                <w:b/>
                <w:bCs/>
                <w:color w:val="auto"/>
              </w:rPr>
              <w:t>. Testing, Optimisation &amp; Evaluation (15 marks)</w:t>
            </w:r>
          </w:p>
          <w:p w14:paraId="7CEB434C" w14:textId="77777777" w:rsidR="00A30E9F" w:rsidRPr="004B453C" w:rsidRDefault="00A30E9F">
            <w:pPr>
              <w:tabs>
                <w:tab w:val="right" w:pos="6096"/>
              </w:tabs>
              <w:rPr>
                <w:color w:val="auto"/>
              </w:rPr>
            </w:pPr>
            <w:r w:rsidRPr="004B453C">
              <w:rPr>
                <w:b/>
                <w:bCs/>
                <w:color w:val="auto"/>
              </w:rPr>
              <w:t>Syllabus Links:</w:t>
            </w:r>
            <w:r w:rsidRPr="004B453C">
              <w:rPr>
                <w:color w:val="auto"/>
              </w:rPr>
              <w:t xml:space="preserve"> SE-12-08</w:t>
            </w:r>
          </w:p>
          <w:p w14:paraId="6881AD8C" w14:textId="77777777" w:rsidR="00A30E9F" w:rsidRPr="004B453C" w:rsidRDefault="00A30E9F">
            <w:pPr>
              <w:tabs>
                <w:tab w:val="right" w:pos="6096"/>
              </w:tabs>
              <w:rPr>
                <w:b/>
                <w:bCs/>
                <w:color w:val="auto"/>
              </w:rPr>
            </w:pPr>
          </w:p>
        </w:tc>
        <w:tc>
          <w:tcPr>
            <w:tcW w:w="711" w:type="pct"/>
          </w:tcPr>
          <w:p w14:paraId="51EBC646" w14:textId="77777777" w:rsidR="00A30E9F" w:rsidRPr="004B453C" w:rsidRDefault="00A30E9F">
            <w:pPr>
              <w:rPr>
                <w:color w:val="auto"/>
              </w:rPr>
            </w:pPr>
            <w:r w:rsidRPr="004B453C">
              <w:rPr>
                <w:color w:val="auto"/>
              </w:rPr>
              <w:t>Comprehensive test plan implemented</w:t>
            </w:r>
            <w:r>
              <w:rPr>
                <w:color w:val="auto"/>
              </w:rPr>
              <w:t xml:space="preserve">  (Unit and Integration)</w:t>
            </w:r>
            <w:r w:rsidRPr="004B453C">
              <w:rPr>
                <w:color w:val="auto"/>
              </w:rPr>
              <w:t>. Code optimisation clearly applied and evaluated. Feedback analysed and responded to with a high-quality evaluation report.</w:t>
            </w:r>
          </w:p>
        </w:tc>
        <w:tc>
          <w:tcPr>
            <w:tcW w:w="679" w:type="pct"/>
          </w:tcPr>
          <w:p w14:paraId="5D225347" w14:textId="77777777" w:rsidR="00A30E9F" w:rsidRPr="004B453C" w:rsidRDefault="00A30E9F">
            <w:pPr>
              <w:tabs>
                <w:tab w:val="right" w:pos="6096"/>
              </w:tabs>
              <w:rPr>
                <w:color w:val="auto"/>
              </w:rPr>
            </w:pPr>
            <w:r w:rsidRPr="004B453C">
              <w:rPr>
                <w:color w:val="auto"/>
              </w:rPr>
              <w:t>Clear testing and optimisation processes with meaningful evaluation and response to feedback.</w:t>
            </w:r>
          </w:p>
          <w:p w14:paraId="08E1C18F" w14:textId="77777777" w:rsidR="00A30E9F" w:rsidRPr="004B453C" w:rsidRDefault="00A30E9F">
            <w:pPr>
              <w:tabs>
                <w:tab w:val="right" w:pos="6096"/>
              </w:tabs>
              <w:rPr>
                <w:color w:val="auto"/>
              </w:rPr>
            </w:pPr>
          </w:p>
        </w:tc>
        <w:tc>
          <w:tcPr>
            <w:tcW w:w="711" w:type="pct"/>
          </w:tcPr>
          <w:p w14:paraId="57CB3A9A" w14:textId="77777777" w:rsidR="00A30E9F" w:rsidRPr="004B453C" w:rsidRDefault="00A30E9F">
            <w:pPr>
              <w:rPr>
                <w:color w:val="auto"/>
              </w:rPr>
            </w:pPr>
            <w:r w:rsidRPr="004B453C">
              <w:rPr>
                <w:color w:val="auto"/>
              </w:rPr>
              <w:t>Basic testing conducted. Some optimisation evident. Evaluation lacks depth.</w:t>
            </w:r>
          </w:p>
        </w:tc>
        <w:tc>
          <w:tcPr>
            <w:tcW w:w="703" w:type="pct"/>
          </w:tcPr>
          <w:p w14:paraId="2A9413DE" w14:textId="77777777" w:rsidR="00A30E9F" w:rsidRPr="004B453C" w:rsidRDefault="00A30E9F">
            <w:pPr>
              <w:rPr>
                <w:color w:val="auto"/>
              </w:rPr>
            </w:pPr>
            <w:r w:rsidRPr="004B453C">
              <w:rPr>
                <w:color w:val="auto"/>
              </w:rPr>
              <w:t>Limited testing and minimal optimisation. Evaluation largely descriptive.</w:t>
            </w:r>
          </w:p>
        </w:tc>
        <w:tc>
          <w:tcPr>
            <w:tcW w:w="943" w:type="pct"/>
          </w:tcPr>
          <w:p w14:paraId="0DCAF109" w14:textId="77777777" w:rsidR="00A30E9F" w:rsidRPr="004B453C" w:rsidRDefault="00A30E9F">
            <w:pPr>
              <w:rPr>
                <w:color w:val="auto"/>
              </w:rPr>
            </w:pPr>
            <w:r w:rsidRPr="004B453C">
              <w:rPr>
                <w:color w:val="auto"/>
              </w:rPr>
              <w:t>Minimal testing evident. Little or no evaluation.</w:t>
            </w:r>
          </w:p>
        </w:tc>
        <w:tc>
          <w:tcPr>
            <w:tcW w:w="510" w:type="pct"/>
          </w:tcPr>
          <w:p w14:paraId="3D8DA163" w14:textId="77777777" w:rsidR="00A30E9F" w:rsidRPr="004B453C" w:rsidRDefault="00A30E9F">
            <w:pPr>
              <w:rPr>
                <w:color w:val="auto"/>
              </w:rPr>
            </w:pPr>
            <w:r w:rsidRPr="004B453C">
              <w:rPr>
                <w:color w:val="auto"/>
              </w:rPr>
              <w:t>No attempt made.</w:t>
            </w:r>
          </w:p>
        </w:tc>
      </w:tr>
      <w:tr w:rsidR="00A30E9F" w14:paraId="08F557DD" w14:textId="77777777" w:rsidTr="00A30E9F">
        <w:tc>
          <w:tcPr>
            <w:tcW w:w="743" w:type="pct"/>
          </w:tcPr>
          <w:p w14:paraId="151377B0" w14:textId="77777777" w:rsidR="00A30E9F" w:rsidRPr="004B453C" w:rsidRDefault="00A30E9F">
            <w:pPr>
              <w:tabs>
                <w:tab w:val="right" w:pos="6096"/>
              </w:tabs>
              <w:rPr>
                <w:b/>
                <w:bCs/>
                <w:color w:val="auto"/>
              </w:rPr>
            </w:pPr>
            <w:r w:rsidRPr="004B453C">
              <w:rPr>
                <w:b/>
                <w:bCs/>
                <w:color w:val="auto"/>
              </w:rPr>
              <w:t>Mark Range</w:t>
            </w:r>
          </w:p>
        </w:tc>
        <w:tc>
          <w:tcPr>
            <w:tcW w:w="711" w:type="pct"/>
          </w:tcPr>
          <w:p w14:paraId="26E36917" w14:textId="77777777" w:rsidR="00A30E9F" w:rsidRPr="004B453C" w:rsidRDefault="00A30E9F">
            <w:pPr>
              <w:tabs>
                <w:tab w:val="right" w:pos="6096"/>
              </w:tabs>
              <w:rPr>
                <w:color w:val="auto"/>
              </w:rPr>
            </w:pPr>
            <w:r>
              <w:rPr>
                <w:color w:val="auto"/>
              </w:rPr>
              <w:t>13-15</w:t>
            </w:r>
          </w:p>
        </w:tc>
        <w:tc>
          <w:tcPr>
            <w:tcW w:w="679" w:type="pct"/>
          </w:tcPr>
          <w:p w14:paraId="7D435C23" w14:textId="77777777" w:rsidR="00A30E9F" w:rsidRPr="004B453C" w:rsidRDefault="00A30E9F">
            <w:pPr>
              <w:tabs>
                <w:tab w:val="right" w:pos="6096"/>
              </w:tabs>
              <w:rPr>
                <w:color w:val="auto"/>
              </w:rPr>
            </w:pPr>
            <w:r>
              <w:rPr>
                <w:color w:val="auto"/>
              </w:rPr>
              <w:t>10-12</w:t>
            </w:r>
          </w:p>
        </w:tc>
        <w:tc>
          <w:tcPr>
            <w:tcW w:w="711" w:type="pct"/>
          </w:tcPr>
          <w:p w14:paraId="1C32A12E" w14:textId="77777777" w:rsidR="00A30E9F" w:rsidRPr="004B453C" w:rsidRDefault="00A30E9F">
            <w:pPr>
              <w:rPr>
                <w:color w:val="auto"/>
              </w:rPr>
            </w:pPr>
            <w:r>
              <w:rPr>
                <w:color w:val="auto"/>
              </w:rPr>
              <w:t>7-9</w:t>
            </w:r>
          </w:p>
        </w:tc>
        <w:tc>
          <w:tcPr>
            <w:tcW w:w="703" w:type="pct"/>
          </w:tcPr>
          <w:p w14:paraId="5D5E1BEE" w14:textId="77777777" w:rsidR="00A30E9F" w:rsidRPr="004B453C" w:rsidRDefault="00A30E9F">
            <w:pPr>
              <w:rPr>
                <w:color w:val="auto"/>
              </w:rPr>
            </w:pPr>
            <w:r>
              <w:rPr>
                <w:color w:val="auto"/>
              </w:rPr>
              <w:t>4-6</w:t>
            </w:r>
          </w:p>
        </w:tc>
        <w:tc>
          <w:tcPr>
            <w:tcW w:w="943" w:type="pct"/>
          </w:tcPr>
          <w:p w14:paraId="7E625877" w14:textId="77777777" w:rsidR="00A30E9F" w:rsidRPr="004B453C" w:rsidRDefault="00A30E9F">
            <w:pPr>
              <w:rPr>
                <w:color w:val="auto"/>
              </w:rPr>
            </w:pPr>
            <w:r>
              <w:rPr>
                <w:color w:val="auto"/>
              </w:rPr>
              <w:t>1-3</w:t>
            </w:r>
          </w:p>
        </w:tc>
        <w:tc>
          <w:tcPr>
            <w:tcW w:w="510" w:type="pct"/>
          </w:tcPr>
          <w:p w14:paraId="1DE8D9B9" w14:textId="77777777" w:rsidR="00A30E9F" w:rsidRPr="004B453C" w:rsidRDefault="00A30E9F">
            <w:pPr>
              <w:rPr>
                <w:color w:val="auto"/>
              </w:rPr>
            </w:pPr>
            <w:r>
              <w:rPr>
                <w:color w:val="auto"/>
              </w:rPr>
              <w:t>0</w:t>
            </w:r>
          </w:p>
        </w:tc>
      </w:tr>
      <w:tr w:rsidR="00A30E9F" w14:paraId="71BAC985" w14:textId="77777777" w:rsidTr="00A30E9F">
        <w:tc>
          <w:tcPr>
            <w:tcW w:w="743" w:type="pct"/>
          </w:tcPr>
          <w:p w14:paraId="473881F7" w14:textId="77777777" w:rsidR="00A30E9F" w:rsidRPr="004B453C" w:rsidRDefault="00A30E9F">
            <w:pPr>
              <w:tabs>
                <w:tab w:val="right" w:pos="6096"/>
              </w:tabs>
              <w:rPr>
                <w:b/>
                <w:bCs/>
                <w:color w:val="auto"/>
              </w:rPr>
            </w:pPr>
            <w:r>
              <w:rPr>
                <w:b/>
                <w:bCs/>
                <w:color w:val="auto"/>
              </w:rPr>
              <w:t>7</w:t>
            </w:r>
            <w:r w:rsidRPr="004B453C">
              <w:rPr>
                <w:b/>
                <w:bCs/>
                <w:color w:val="auto"/>
              </w:rPr>
              <w:t>. Documentation &amp; Project Folio Presentation (5 marks)</w:t>
            </w:r>
          </w:p>
          <w:p w14:paraId="5DDEC1E9" w14:textId="77777777" w:rsidR="00A30E9F" w:rsidRPr="004B453C" w:rsidRDefault="00A30E9F">
            <w:pPr>
              <w:tabs>
                <w:tab w:val="right" w:pos="6096"/>
              </w:tabs>
              <w:rPr>
                <w:color w:val="auto"/>
              </w:rPr>
            </w:pPr>
            <w:r w:rsidRPr="004B453C">
              <w:rPr>
                <w:b/>
                <w:bCs/>
                <w:color w:val="auto"/>
              </w:rPr>
              <w:t>Syllabus Links:</w:t>
            </w:r>
            <w:r w:rsidRPr="004B453C">
              <w:rPr>
                <w:color w:val="auto"/>
              </w:rPr>
              <w:t xml:space="preserve"> SE-12-09</w:t>
            </w:r>
          </w:p>
          <w:p w14:paraId="45C1F809" w14:textId="77777777" w:rsidR="00A30E9F" w:rsidRPr="004B453C" w:rsidRDefault="00A30E9F">
            <w:pPr>
              <w:tabs>
                <w:tab w:val="right" w:pos="6096"/>
              </w:tabs>
              <w:rPr>
                <w:b/>
                <w:bCs/>
                <w:color w:val="auto"/>
              </w:rPr>
            </w:pPr>
          </w:p>
        </w:tc>
        <w:tc>
          <w:tcPr>
            <w:tcW w:w="711" w:type="pct"/>
          </w:tcPr>
          <w:p w14:paraId="3D555CCB" w14:textId="77777777" w:rsidR="00A30E9F" w:rsidRPr="004B453C" w:rsidRDefault="00A30E9F">
            <w:pPr>
              <w:tabs>
                <w:tab w:val="right" w:pos="6096"/>
              </w:tabs>
              <w:rPr>
                <w:color w:val="auto"/>
              </w:rPr>
            </w:pPr>
            <w:r w:rsidRPr="004B453C">
              <w:rPr>
                <w:color w:val="auto"/>
              </w:rPr>
              <w:t>Exceptionally well-structured, professional folio with clear headings, visuals and logical flow across all project stages.</w:t>
            </w:r>
          </w:p>
          <w:p w14:paraId="0ED5A453" w14:textId="77777777" w:rsidR="00A30E9F" w:rsidRDefault="00A30E9F">
            <w:pPr>
              <w:tabs>
                <w:tab w:val="right" w:pos="6096"/>
              </w:tabs>
              <w:rPr>
                <w:color w:val="auto"/>
              </w:rPr>
            </w:pPr>
          </w:p>
        </w:tc>
        <w:tc>
          <w:tcPr>
            <w:tcW w:w="679" w:type="pct"/>
          </w:tcPr>
          <w:p w14:paraId="350DD00E" w14:textId="77777777" w:rsidR="00A30E9F" w:rsidRPr="004B453C" w:rsidRDefault="00A30E9F">
            <w:pPr>
              <w:tabs>
                <w:tab w:val="right" w:pos="6096"/>
              </w:tabs>
              <w:rPr>
                <w:color w:val="auto"/>
              </w:rPr>
            </w:pPr>
            <w:r w:rsidRPr="004B453C">
              <w:rPr>
                <w:color w:val="auto"/>
              </w:rPr>
              <w:t>Well-organised folio with clear structure and presentation.</w:t>
            </w:r>
          </w:p>
          <w:p w14:paraId="6DF382FF" w14:textId="77777777" w:rsidR="00A30E9F" w:rsidRDefault="00A30E9F">
            <w:pPr>
              <w:tabs>
                <w:tab w:val="right" w:pos="6096"/>
              </w:tabs>
              <w:rPr>
                <w:color w:val="auto"/>
              </w:rPr>
            </w:pPr>
          </w:p>
        </w:tc>
        <w:tc>
          <w:tcPr>
            <w:tcW w:w="711" w:type="pct"/>
          </w:tcPr>
          <w:p w14:paraId="31F56FA4" w14:textId="77777777" w:rsidR="00A30E9F" w:rsidRDefault="00A30E9F">
            <w:pPr>
              <w:rPr>
                <w:color w:val="auto"/>
              </w:rPr>
            </w:pPr>
            <w:r w:rsidRPr="004B453C">
              <w:rPr>
                <w:color w:val="auto"/>
              </w:rPr>
              <w:t>Adequate documentation with some organisational or clarity issues.</w:t>
            </w:r>
          </w:p>
        </w:tc>
        <w:tc>
          <w:tcPr>
            <w:tcW w:w="703" w:type="pct"/>
          </w:tcPr>
          <w:p w14:paraId="2FC8BBEC" w14:textId="77777777" w:rsidR="00A30E9F" w:rsidRDefault="00A30E9F">
            <w:pPr>
              <w:rPr>
                <w:color w:val="auto"/>
              </w:rPr>
            </w:pPr>
            <w:r w:rsidRPr="004B453C">
              <w:rPr>
                <w:color w:val="auto"/>
              </w:rPr>
              <w:t>Disorganised or incomplete documentation.</w:t>
            </w:r>
          </w:p>
        </w:tc>
        <w:tc>
          <w:tcPr>
            <w:tcW w:w="943" w:type="pct"/>
          </w:tcPr>
          <w:p w14:paraId="42DE224D" w14:textId="77777777" w:rsidR="00A30E9F" w:rsidRDefault="00A30E9F">
            <w:pPr>
              <w:rPr>
                <w:color w:val="auto"/>
              </w:rPr>
            </w:pPr>
            <w:r w:rsidRPr="004B453C">
              <w:rPr>
                <w:color w:val="auto"/>
              </w:rPr>
              <w:t>Minimal documentation provided.</w:t>
            </w:r>
          </w:p>
        </w:tc>
        <w:tc>
          <w:tcPr>
            <w:tcW w:w="510" w:type="pct"/>
          </w:tcPr>
          <w:p w14:paraId="5ED6CE72" w14:textId="77777777" w:rsidR="00A30E9F" w:rsidRDefault="00A30E9F">
            <w:pPr>
              <w:rPr>
                <w:color w:val="auto"/>
              </w:rPr>
            </w:pPr>
            <w:r w:rsidRPr="004B453C">
              <w:rPr>
                <w:color w:val="auto"/>
              </w:rPr>
              <w:t>No folio submitted.</w:t>
            </w:r>
          </w:p>
        </w:tc>
      </w:tr>
      <w:tr w:rsidR="00A30E9F" w14:paraId="59D0C32F" w14:textId="77777777" w:rsidTr="00A30E9F">
        <w:tc>
          <w:tcPr>
            <w:tcW w:w="743" w:type="pct"/>
          </w:tcPr>
          <w:p w14:paraId="25D1F8EA" w14:textId="77777777" w:rsidR="00A30E9F" w:rsidRPr="004B453C" w:rsidRDefault="00A30E9F">
            <w:pPr>
              <w:tabs>
                <w:tab w:val="right" w:pos="6096"/>
              </w:tabs>
              <w:rPr>
                <w:b/>
                <w:bCs/>
                <w:color w:val="auto"/>
              </w:rPr>
            </w:pPr>
            <w:r w:rsidRPr="004B453C">
              <w:rPr>
                <w:b/>
                <w:bCs/>
                <w:color w:val="auto"/>
              </w:rPr>
              <w:t>Mark Range</w:t>
            </w:r>
          </w:p>
        </w:tc>
        <w:tc>
          <w:tcPr>
            <w:tcW w:w="711" w:type="pct"/>
          </w:tcPr>
          <w:p w14:paraId="0346FDC1" w14:textId="77777777" w:rsidR="00A30E9F" w:rsidRPr="004B453C" w:rsidRDefault="00A30E9F">
            <w:pPr>
              <w:tabs>
                <w:tab w:val="right" w:pos="6096"/>
              </w:tabs>
              <w:rPr>
                <w:color w:val="auto"/>
              </w:rPr>
            </w:pPr>
            <w:r>
              <w:rPr>
                <w:color w:val="auto"/>
              </w:rPr>
              <w:t>5</w:t>
            </w:r>
          </w:p>
        </w:tc>
        <w:tc>
          <w:tcPr>
            <w:tcW w:w="679" w:type="pct"/>
          </w:tcPr>
          <w:p w14:paraId="5581994C" w14:textId="77777777" w:rsidR="00A30E9F" w:rsidRPr="004B453C" w:rsidRDefault="00A30E9F">
            <w:pPr>
              <w:tabs>
                <w:tab w:val="right" w:pos="6096"/>
              </w:tabs>
              <w:rPr>
                <w:color w:val="auto"/>
              </w:rPr>
            </w:pPr>
            <w:r>
              <w:rPr>
                <w:color w:val="auto"/>
              </w:rPr>
              <w:t>4</w:t>
            </w:r>
          </w:p>
        </w:tc>
        <w:tc>
          <w:tcPr>
            <w:tcW w:w="711" w:type="pct"/>
          </w:tcPr>
          <w:p w14:paraId="67E2DDB0" w14:textId="77777777" w:rsidR="00A30E9F" w:rsidRPr="004B453C" w:rsidRDefault="00A30E9F">
            <w:pPr>
              <w:rPr>
                <w:color w:val="auto"/>
              </w:rPr>
            </w:pPr>
            <w:r>
              <w:rPr>
                <w:color w:val="auto"/>
              </w:rPr>
              <w:t>3</w:t>
            </w:r>
          </w:p>
        </w:tc>
        <w:tc>
          <w:tcPr>
            <w:tcW w:w="703" w:type="pct"/>
          </w:tcPr>
          <w:p w14:paraId="055F9B0F" w14:textId="77777777" w:rsidR="00A30E9F" w:rsidRPr="004B453C" w:rsidRDefault="00A30E9F">
            <w:pPr>
              <w:rPr>
                <w:color w:val="auto"/>
              </w:rPr>
            </w:pPr>
            <w:r>
              <w:rPr>
                <w:color w:val="auto"/>
              </w:rPr>
              <w:t>2</w:t>
            </w:r>
          </w:p>
        </w:tc>
        <w:tc>
          <w:tcPr>
            <w:tcW w:w="943" w:type="pct"/>
          </w:tcPr>
          <w:p w14:paraId="3FCC3410" w14:textId="77777777" w:rsidR="00A30E9F" w:rsidRPr="004B453C" w:rsidRDefault="00A30E9F">
            <w:pPr>
              <w:rPr>
                <w:color w:val="auto"/>
              </w:rPr>
            </w:pPr>
            <w:r>
              <w:rPr>
                <w:color w:val="auto"/>
              </w:rPr>
              <w:t>1</w:t>
            </w:r>
          </w:p>
        </w:tc>
        <w:tc>
          <w:tcPr>
            <w:tcW w:w="510" w:type="pct"/>
          </w:tcPr>
          <w:p w14:paraId="17F62AB3" w14:textId="77777777" w:rsidR="00A30E9F" w:rsidRPr="004B453C" w:rsidRDefault="00A30E9F">
            <w:pPr>
              <w:rPr>
                <w:color w:val="auto"/>
              </w:rPr>
            </w:pPr>
            <w:r>
              <w:rPr>
                <w:color w:val="auto"/>
              </w:rPr>
              <w:t>0</w:t>
            </w:r>
          </w:p>
        </w:tc>
      </w:tr>
      <w:tr w:rsidR="00A30E9F" w14:paraId="259AF9E9" w14:textId="77777777" w:rsidTr="00A30E9F">
        <w:tc>
          <w:tcPr>
            <w:tcW w:w="743" w:type="pct"/>
          </w:tcPr>
          <w:p w14:paraId="38DCB7B8" w14:textId="77777777" w:rsidR="00A30E9F" w:rsidRPr="004B453C" w:rsidRDefault="00A30E9F">
            <w:pPr>
              <w:tabs>
                <w:tab w:val="right" w:pos="6096"/>
              </w:tabs>
              <w:rPr>
                <w:b/>
                <w:bCs/>
                <w:color w:val="auto"/>
              </w:rPr>
            </w:pPr>
          </w:p>
        </w:tc>
        <w:tc>
          <w:tcPr>
            <w:tcW w:w="711" w:type="pct"/>
          </w:tcPr>
          <w:p w14:paraId="0680D8ED" w14:textId="77777777" w:rsidR="00A30E9F" w:rsidRDefault="00A30E9F">
            <w:pPr>
              <w:tabs>
                <w:tab w:val="right" w:pos="6096"/>
              </w:tabs>
              <w:rPr>
                <w:color w:val="auto"/>
              </w:rPr>
            </w:pPr>
          </w:p>
        </w:tc>
        <w:tc>
          <w:tcPr>
            <w:tcW w:w="679" w:type="pct"/>
          </w:tcPr>
          <w:p w14:paraId="180EAFBA" w14:textId="77777777" w:rsidR="00A30E9F" w:rsidRDefault="00A30E9F">
            <w:pPr>
              <w:tabs>
                <w:tab w:val="right" w:pos="6096"/>
              </w:tabs>
              <w:rPr>
                <w:color w:val="auto"/>
              </w:rPr>
            </w:pPr>
          </w:p>
        </w:tc>
        <w:tc>
          <w:tcPr>
            <w:tcW w:w="711" w:type="pct"/>
          </w:tcPr>
          <w:p w14:paraId="06782BD2" w14:textId="77777777" w:rsidR="00A30E9F" w:rsidRDefault="00A30E9F">
            <w:pPr>
              <w:rPr>
                <w:color w:val="auto"/>
              </w:rPr>
            </w:pPr>
          </w:p>
        </w:tc>
        <w:tc>
          <w:tcPr>
            <w:tcW w:w="703" w:type="pct"/>
          </w:tcPr>
          <w:p w14:paraId="4B35C213" w14:textId="77777777" w:rsidR="00A30E9F" w:rsidRDefault="00A30E9F">
            <w:pPr>
              <w:rPr>
                <w:color w:val="auto"/>
              </w:rPr>
            </w:pPr>
          </w:p>
        </w:tc>
        <w:tc>
          <w:tcPr>
            <w:tcW w:w="943" w:type="pct"/>
          </w:tcPr>
          <w:p w14:paraId="686321E0" w14:textId="77777777" w:rsidR="00A30E9F" w:rsidRDefault="00A30E9F">
            <w:pPr>
              <w:rPr>
                <w:color w:val="auto"/>
              </w:rPr>
            </w:pPr>
          </w:p>
        </w:tc>
        <w:tc>
          <w:tcPr>
            <w:tcW w:w="510" w:type="pct"/>
          </w:tcPr>
          <w:p w14:paraId="3E177973" w14:textId="77777777" w:rsidR="00A30E9F" w:rsidRDefault="00A30E9F">
            <w:pPr>
              <w:rPr>
                <w:color w:val="auto"/>
              </w:rPr>
            </w:pPr>
          </w:p>
        </w:tc>
      </w:tr>
      <w:tr w:rsidR="00A30E9F" w14:paraId="7F8394DF" w14:textId="77777777" w:rsidTr="00A30E9F">
        <w:tc>
          <w:tcPr>
            <w:tcW w:w="743" w:type="pct"/>
          </w:tcPr>
          <w:p w14:paraId="45721DE9" w14:textId="77777777" w:rsidR="00A30E9F" w:rsidRPr="004B453C" w:rsidRDefault="00A30E9F">
            <w:pPr>
              <w:tabs>
                <w:tab w:val="right" w:pos="6096"/>
              </w:tabs>
              <w:rPr>
                <w:b/>
                <w:bCs/>
                <w:color w:val="auto"/>
              </w:rPr>
            </w:pPr>
          </w:p>
        </w:tc>
        <w:tc>
          <w:tcPr>
            <w:tcW w:w="711" w:type="pct"/>
          </w:tcPr>
          <w:p w14:paraId="45F24B50" w14:textId="77777777" w:rsidR="00A30E9F" w:rsidRPr="004B453C" w:rsidRDefault="00A30E9F">
            <w:pPr>
              <w:tabs>
                <w:tab w:val="right" w:pos="6096"/>
              </w:tabs>
              <w:rPr>
                <w:color w:val="auto"/>
              </w:rPr>
            </w:pPr>
          </w:p>
        </w:tc>
        <w:tc>
          <w:tcPr>
            <w:tcW w:w="679" w:type="pct"/>
          </w:tcPr>
          <w:p w14:paraId="7B400377" w14:textId="77777777" w:rsidR="00A30E9F" w:rsidRPr="004B453C" w:rsidRDefault="00A30E9F">
            <w:pPr>
              <w:tabs>
                <w:tab w:val="right" w:pos="6096"/>
              </w:tabs>
              <w:rPr>
                <w:color w:val="auto"/>
              </w:rPr>
            </w:pPr>
          </w:p>
        </w:tc>
        <w:tc>
          <w:tcPr>
            <w:tcW w:w="711" w:type="pct"/>
          </w:tcPr>
          <w:p w14:paraId="61D1F067" w14:textId="77777777" w:rsidR="00A30E9F" w:rsidRPr="004B453C" w:rsidRDefault="00A30E9F">
            <w:pPr>
              <w:rPr>
                <w:color w:val="auto"/>
              </w:rPr>
            </w:pPr>
          </w:p>
        </w:tc>
        <w:tc>
          <w:tcPr>
            <w:tcW w:w="703" w:type="pct"/>
          </w:tcPr>
          <w:p w14:paraId="4E008924" w14:textId="77777777" w:rsidR="00A30E9F" w:rsidRPr="004B453C" w:rsidRDefault="00A30E9F">
            <w:pPr>
              <w:rPr>
                <w:color w:val="auto"/>
              </w:rPr>
            </w:pPr>
          </w:p>
        </w:tc>
        <w:tc>
          <w:tcPr>
            <w:tcW w:w="943" w:type="pct"/>
          </w:tcPr>
          <w:p w14:paraId="059A0F3C" w14:textId="77777777" w:rsidR="00A30E9F" w:rsidRPr="004B453C" w:rsidRDefault="00A30E9F">
            <w:pPr>
              <w:rPr>
                <w:color w:val="auto"/>
              </w:rPr>
            </w:pPr>
          </w:p>
        </w:tc>
        <w:tc>
          <w:tcPr>
            <w:tcW w:w="510" w:type="pct"/>
          </w:tcPr>
          <w:p w14:paraId="02472C85" w14:textId="77777777" w:rsidR="00A30E9F" w:rsidRPr="004B453C" w:rsidRDefault="00A30E9F">
            <w:pPr>
              <w:rPr>
                <w:color w:val="auto"/>
              </w:rPr>
            </w:pPr>
          </w:p>
        </w:tc>
      </w:tr>
    </w:tbl>
    <w:p w14:paraId="6803EAFA" w14:textId="77777777" w:rsidR="005904E2" w:rsidRDefault="005904E2" w:rsidP="00CE4815">
      <w:pPr>
        <w:tabs>
          <w:tab w:val="right" w:pos="6096"/>
        </w:tabs>
        <w:rPr>
          <w:color w:val="auto"/>
        </w:rPr>
        <w:sectPr w:rsidR="005904E2" w:rsidSect="00A30E9F">
          <w:pgSz w:w="16838" w:h="11906" w:orient="landscape"/>
          <w:pgMar w:top="567" w:right="426" w:bottom="707" w:left="567" w:header="426" w:footer="96" w:gutter="0"/>
          <w:cols w:space="708"/>
          <w:titlePg/>
          <w:docGrid w:linePitch="360"/>
        </w:sectPr>
      </w:pPr>
    </w:p>
    <w:p w14:paraId="436A7B92" w14:textId="77777777" w:rsidR="005904E2" w:rsidRDefault="005904E2" w:rsidP="005904E2">
      <w:pPr>
        <w:pStyle w:val="Heading2"/>
      </w:pPr>
      <w:r>
        <w:lastRenderedPageBreak/>
        <w:t>Appendix A</w:t>
      </w:r>
    </w:p>
    <w:p w14:paraId="671356FE" w14:textId="77777777" w:rsidR="005904E2" w:rsidRDefault="005904E2" w:rsidP="005904E2">
      <w:pPr>
        <w:pStyle w:val="Heading3"/>
      </w:pPr>
      <w:r>
        <w:t>Software Engineering Project checklist</w:t>
      </w:r>
    </w:p>
    <w:p w14:paraId="09B1277E" w14:textId="7B5021BB" w:rsidR="00217A3C" w:rsidRDefault="005904E2" w:rsidP="00217A3C">
      <w:pPr>
        <w:rPr>
          <w:rFonts w:cs="Arial"/>
          <w:szCs w:val="20"/>
        </w:rPr>
      </w:pPr>
      <w:r>
        <w:rPr>
          <w:rFonts w:cs="Arial"/>
          <w:szCs w:val="20"/>
        </w:rPr>
        <w:t>T</w:t>
      </w:r>
      <w:r w:rsidRPr="001D5EFD">
        <w:rPr>
          <w:rFonts w:cs="Arial"/>
          <w:szCs w:val="20"/>
        </w:rPr>
        <w:t xml:space="preserve">his checklist is </w:t>
      </w:r>
      <w:r w:rsidR="00B32F44">
        <w:rPr>
          <w:rFonts w:cs="Arial"/>
          <w:szCs w:val="20"/>
        </w:rPr>
        <w:t xml:space="preserve">the </w:t>
      </w:r>
      <w:r w:rsidRPr="00CB7D93">
        <w:rPr>
          <w:rFonts w:cs="Arial"/>
          <w:b/>
          <w:bCs/>
          <w:szCs w:val="20"/>
        </w:rPr>
        <w:t>set of tasks</w:t>
      </w:r>
      <w:r w:rsidRPr="001D5EFD">
        <w:rPr>
          <w:rFonts w:cs="Arial"/>
          <w:szCs w:val="20"/>
        </w:rPr>
        <w:t xml:space="preserve"> that </w:t>
      </w:r>
      <w:r w:rsidR="00CB7D93">
        <w:rPr>
          <w:rFonts w:cs="Arial"/>
          <w:szCs w:val="20"/>
        </w:rPr>
        <w:t>you</w:t>
      </w:r>
      <w:r w:rsidRPr="001D5EFD">
        <w:rPr>
          <w:rFonts w:cs="Arial"/>
          <w:szCs w:val="20"/>
        </w:rPr>
        <w:t xml:space="preserve"> should </w:t>
      </w:r>
      <w:r>
        <w:rPr>
          <w:rFonts w:cs="Arial"/>
          <w:szCs w:val="20"/>
        </w:rPr>
        <w:t xml:space="preserve">ensure </w:t>
      </w:r>
      <w:r w:rsidR="00EF41A5">
        <w:rPr>
          <w:rFonts w:cs="Arial"/>
          <w:szCs w:val="20"/>
        </w:rPr>
        <w:t>you</w:t>
      </w:r>
      <w:r>
        <w:rPr>
          <w:rFonts w:cs="Arial"/>
          <w:szCs w:val="20"/>
        </w:rPr>
        <w:t xml:space="preserve"> complete</w:t>
      </w:r>
      <w:r w:rsidRPr="001D5EFD">
        <w:rPr>
          <w:rFonts w:cs="Arial"/>
          <w:szCs w:val="20"/>
        </w:rPr>
        <w:t xml:space="preserve"> when developing </w:t>
      </w:r>
      <w:r w:rsidR="00EF41A5">
        <w:rPr>
          <w:rFonts w:cs="Arial"/>
          <w:szCs w:val="20"/>
        </w:rPr>
        <w:t xml:space="preserve">your </w:t>
      </w:r>
      <w:r w:rsidRPr="001D5EFD">
        <w:rPr>
          <w:rFonts w:cs="Arial"/>
          <w:szCs w:val="20"/>
        </w:rPr>
        <w:t xml:space="preserve">Software Engineering Project. </w:t>
      </w:r>
    </w:p>
    <w:p w14:paraId="6C44B575" w14:textId="77777777" w:rsidR="00217A3C" w:rsidRPr="001D5EFD" w:rsidRDefault="00217A3C" w:rsidP="00217A3C">
      <w:pPr>
        <w:rPr>
          <w:rFonts w:cs="Arial"/>
          <w:szCs w:val="20"/>
        </w:rPr>
      </w:pPr>
      <w:r w:rsidRPr="001D5EFD">
        <w:rPr>
          <w:rFonts w:cs="Arial"/>
          <w:szCs w:val="20"/>
        </w:rPr>
        <w:t xml:space="preserve">This </w:t>
      </w:r>
      <w:r>
        <w:rPr>
          <w:rFonts w:cs="Arial"/>
          <w:szCs w:val="20"/>
        </w:rPr>
        <w:t>is</w:t>
      </w:r>
      <w:r w:rsidRPr="001D5EFD">
        <w:rPr>
          <w:rFonts w:cs="Arial"/>
          <w:szCs w:val="20"/>
        </w:rPr>
        <w:t xml:space="preserve"> used to establish milestones and guide teacher/student discussions and feedback. </w:t>
      </w:r>
    </w:p>
    <w:p w14:paraId="2D06E44A" w14:textId="4C2B0C6D" w:rsidR="00217A3C" w:rsidRDefault="00217A3C" w:rsidP="00217A3C">
      <w:pPr>
        <w:rPr>
          <w:rFonts w:cs="Arial"/>
          <w:szCs w:val="20"/>
        </w:rPr>
      </w:pPr>
      <w:r w:rsidRPr="001D5EFD">
        <w:rPr>
          <w:rFonts w:cs="Arial"/>
          <w:szCs w:val="20"/>
        </w:rPr>
        <w:t xml:space="preserve">The following table contain a description of the tasks with a column to check </w:t>
      </w:r>
      <w:r>
        <w:rPr>
          <w:rFonts w:cs="Arial"/>
          <w:szCs w:val="20"/>
        </w:rPr>
        <w:t xml:space="preserve">with a tick </w:t>
      </w:r>
      <w:r w:rsidRPr="001D5EFD">
        <w:rPr>
          <w:rFonts w:cs="Arial"/>
          <w:szCs w:val="20"/>
        </w:rPr>
        <w:t>(</w:t>
      </w:r>
      <w:r w:rsidRPr="008B205B">
        <w:rPr>
          <w:rFonts w:ascii="Wingdings 2" w:hAnsi="Wingdings 2" w:cs="Arial"/>
          <w:szCs w:val="20"/>
        </w:rPr>
        <w:t>P</w:t>
      </w:r>
      <w:r w:rsidRPr="001D5EFD">
        <w:rPr>
          <w:rFonts w:cs="Arial"/>
          <w:szCs w:val="20"/>
        </w:rPr>
        <w:t>) when complete.</w:t>
      </w:r>
    </w:p>
    <w:p w14:paraId="58DAD86A" w14:textId="0FD8889B" w:rsidR="00DE7D83" w:rsidRDefault="00DE7D83" w:rsidP="00217A3C">
      <w:pPr>
        <w:rPr>
          <w:rFonts w:cs="Arial"/>
          <w:szCs w:val="20"/>
        </w:rPr>
      </w:pPr>
      <w:r>
        <w:rPr>
          <w:rFonts w:cs="Arial"/>
          <w:szCs w:val="20"/>
        </w:rPr>
        <w:t>(This aligns with the Template document that you will have received).</w:t>
      </w:r>
    </w:p>
    <w:p w14:paraId="546AA5CB" w14:textId="77777777" w:rsidR="00EA0E1D" w:rsidRDefault="00EA0E1D" w:rsidP="00217A3C">
      <w:pPr>
        <w:rPr>
          <w:rFonts w:cs="Arial"/>
          <w:szCs w:val="20"/>
        </w:rPr>
      </w:pPr>
    </w:p>
    <w:tbl>
      <w:tblPr>
        <w:tblStyle w:val="TableGrid"/>
        <w:tblW w:w="0" w:type="auto"/>
        <w:tblLook w:val="04A0" w:firstRow="1" w:lastRow="0" w:firstColumn="1" w:lastColumn="0" w:noHBand="0" w:noVBand="1"/>
      </w:tblPr>
      <w:tblGrid>
        <w:gridCol w:w="6974"/>
        <w:gridCol w:w="738"/>
      </w:tblGrid>
      <w:tr w:rsidR="00EA0E1D" w14:paraId="5C3C9664" w14:textId="77777777" w:rsidTr="006157BF">
        <w:tc>
          <w:tcPr>
            <w:tcW w:w="6974" w:type="dxa"/>
            <w:shd w:val="clear" w:color="auto" w:fill="004559" w:themeFill="accent1"/>
          </w:tcPr>
          <w:p w14:paraId="01DABF1A" w14:textId="117247F5" w:rsidR="00EA0E1D" w:rsidRPr="00FD3C8E" w:rsidRDefault="00EA0E1D" w:rsidP="003015FE">
            <w:pPr>
              <w:rPr>
                <w:rFonts w:cs="Arial"/>
                <w:color w:val="auto"/>
                <w:szCs w:val="20"/>
              </w:rPr>
            </w:pPr>
            <w:r>
              <w:rPr>
                <w:rFonts w:cs="Arial"/>
                <w:color w:val="auto"/>
                <w:szCs w:val="20"/>
              </w:rPr>
              <w:t>Topic Area</w:t>
            </w:r>
          </w:p>
        </w:tc>
        <w:tc>
          <w:tcPr>
            <w:tcW w:w="392" w:type="dxa"/>
            <w:shd w:val="clear" w:color="auto" w:fill="004559" w:themeFill="accent1"/>
          </w:tcPr>
          <w:p w14:paraId="3FE20091" w14:textId="15C1031B" w:rsidR="00EA0E1D" w:rsidRDefault="00EA0E1D" w:rsidP="005904E2">
            <w:pPr>
              <w:rPr>
                <w:rFonts w:cs="Arial"/>
                <w:szCs w:val="20"/>
              </w:rPr>
            </w:pPr>
            <w:r w:rsidRPr="00EA0E1D">
              <w:rPr>
                <w:rFonts w:cs="Arial"/>
                <w:color w:val="auto"/>
                <w:szCs w:val="20"/>
              </w:rPr>
              <w:t>Done?</w:t>
            </w:r>
          </w:p>
        </w:tc>
      </w:tr>
      <w:tr w:rsidR="00B32F44" w14:paraId="0A5B5A90" w14:textId="77777777" w:rsidTr="006157BF">
        <w:tc>
          <w:tcPr>
            <w:tcW w:w="6974" w:type="dxa"/>
            <w:shd w:val="clear" w:color="auto" w:fill="004559" w:themeFill="accent1"/>
          </w:tcPr>
          <w:p w14:paraId="58D22178" w14:textId="2E8DE652" w:rsidR="00B32F44" w:rsidRDefault="00817835" w:rsidP="003015FE">
            <w:pPr>
              <w:rPr>
                <w:rFonts w:cs="Arial"/>
                <w:szCs w:val="20"/>
              </w:rPr>
            </w:pPr>
            <w:r w:rsidRPr="00FD3C8E">
              <w:rPr>
                <w:rFonts w:cs="Arial"/>
                <w:color w:val="auto"/>
                <w:szCs w:val="20"/>
              </w:rPr>
              <w:t xml:space="preserve">Identifying &amp; Defining the Problem with Solution </w:t>
            </w:r>
            <w:r w:rsidRPr="00FD3C8E">
              <w:rPr>
                <w:rFonts w:cs="Arial"/>
                <w:color w:val="auto"/>
                <w:szCs w:val="20"/>
              </w:rPr>
              <w:t>approach</w:t>
            </w:r>
          </w:p>
        </w:tc>
        <w:tc>
          <w:tcPr>
            <w:tcW w:w="392" w:type="dxa"/>
            <w:shd w:val="clear" w:color="auto" w:fill="004559" w:themeFill="accent1"/>
          </w:tcPr>
          <w:p w14:paraId="105AE6F7" w14:textId="77777777" w:rsidR="00B32F44" w:rsidRDefault="00B32F44" w:rsidP="005904E2">
            <w:pPr>
              <w:rPr>
                <w:rFonts w:cs="Arial"/>
                <w:szCs w:val="20"/>
              </w:rPr>
            </w:pPr>
          </w:p>
        </w:tc>
      </w:tr>
      <w:tr w:rsidR="00B32F44" w14:paraId="0AAB4794" w14:textId="77777777" w:rsidTr="00B32F44">
        <w:tc>
          <w:tcPr>
            <w:tcW w:w="6974" w:type="dxa"/>
          </w:tcPr>
          <w:p w14:paraId="6DAE0F11" w14:textId="63BE1F7E" w:rsidR="00B32F44" w:rsidRDefault="001B3A6F" w:rsidP="003015FE">
            <w:pPr>
              <w:rPr>
                <w:rFonts w:cs="Arial"/>
                <w:szCs w:val="20"/>
              </w:rPr>
            </w:pPr>
            <w:r w:rsidRPr="00817835">
              <w:rPr>
                <w:rFonts w:cs="Arial"/>
                <w:szCs w:val="20"/>
              </w:rPr>
              <w:t>Problem Definition</w:t>
            </w:r>
          </w:p>
        </w:tc>
        <w:tc>
          <w:tcPr>
            <w:tcW w:w="392" w:type="dxa"/>
          </w:tcPr>
          <w:p w14:paraId="4984E753" w14:textId="77777777" w:rsidR="00B32F44" w:rsidRDefault="00B32F44" w:rsidP="005904E2">
            <w:pPr>
              <w:rPr>
                <w:rFonts w:cs="Arial"/>
                <w:szCs w:val="20"/>
              </w:rPr>
            </w:pPr>
          </w:p>
        </w:tc>
      </w:tr>
      <w:tr w:rsidR="00B32F44" w14:paraId="143366DA" w14:textId="77777777" w:rsidTr="00B32F44">
        <w:tc>
          <w:tcPr>
            <w:tcW w:w="6974" w:type="dxa"/>
          </w:tcPr>
          <w:p w14:paraId="67E5A5DF" w14:textId="5AB25810" w:rsidR="00B32F44" w:rsidRDefault="001B3A6F" w:rsidP="003015FE">
            <w:pPr>
              <w:rPr>
                <w:rFonts w:cs="Arial"/>
                <w:szCs w:val="20"/>
              </w:rPr>
            </w:pPr>
            <w:r w:rsidRPr="00817835">
              <w:rPr>
                <w:rFonts w:cs="Arial"/>
                <w:szCs w:val="20"/>
              </w:rPr>
              <w:t>Functional requirements</w:t>
            </w:r>
          </w:p>
        </w:tc>
        <w:tc>
          <w:tcPr>
            <w:tcW w:w="392" w:type="dxa"/>
          </w:tcPr>
          <w:p w14:paraId="7019432F" w14:textId="77777777" w:rsidR="00B32F44" w:rsidRDefault="00B32F44" w:rsidP="005904E2">
            <w:pPr>
              <w:rPr>
                <w:rFonts w:cs="Arial"/>
                <w:szCs w:val="20"/>
              </w:rPr>
            </w:pPr>
          </w:p>
        </w:tc>
      </w:tr>
      <w:tr w:rsidR="00B32F44" w14:paraId="7DA9BB5A" w14:textId="77777777" w:rsidTr="00B32F44">
        <w:tc>
          <w:tcPr>
            <w:tcW w:w="6974" w:type="dxa"/>
          </w:tcPr>
          <w:p w14:paraId="12FD6794" w14:textId="56A45B61" w:rsidR="00B32F44" w:rsidRDefault="001B3A6F" w:rsidP="003015FE">
            <w:pPr>
              <w:rPr>
                <w:rFonts w:cs="Arial"/>
                <w:szCs w:val="20"/>
              </w:rPr>
            </w:pPr>
            <w:r w:rsidRPr="00817835">
              <w:rPr>
                <w:rFonts w:cs="Arial"/>
                <w:szCs w:val="20"/>
              </w:rPr>
              <w:t>Non-functional requirements</w:t>
            </w:r>
          </w:p>
        </w:tc>
        <w:tc>
          <w:tcPr>
            <w:tcW w:w="392" w:type="dxa"/>
          </w:tcPr>
          <w:p w14:paraId="1E7B5CF4" w14:textId="77777777" w:rsidR="00B32F44" w:rsidRDefault="00B32F44" w:rsidP="005904E2">
            <w:pPr>
              <w:rPr>
                <w:rFonts w:cs="Arial"/>
                <w:szCs w:val="20"/>
              </w:rPr>
            </w:pPr>
          </w:p>
        </w:tc>
      </w:tr>
      <w:tr w:rsidR="00B32F44" w14:paraId="5B861AAD" w14:textId="77777777" w:rsidTr="00B32F44">
        <w:tc>
          <w:tcPr>
            <w:tcW w:w="6974" w:type="dxa"/>
          </w:tcPr>
          <w:p w14:paraId="73856D2B" w14:textId="727E4C7C" w:rsidR="00B32F44" w:rsidRDefault="001B3A6F" w:rsidP="003015FE">
            <w:pPr>
              <w:rPr>
                <w:rFonts w:cs="Arial"/>
                <w:szCs w:val="20"/>
              </w:rPr>
            </w:pPr>
            <w:r w:rsidRPr="00817835">
              <w:rPr>
                <w:rFonts w:cs="Arial"/>
                <w:szCs w:val="20"/>
              </w:rPr>
              <w:t>Storyboard</w:t>
            </w:r>
          </w:p>
        </w:tc>
        <w:tc>
          <w:tcPr>
            <w:tcW w:w="392" w:type="dxa"/>
          </w:tcPr>
          <w:p w14:paraId="60BA0607" w14:textId="77777777" w:rsidR="00B32F44" w:rsidRDefault="00B32F44" w:rsidP="005904E2">
            <w:pPr>
              <w:rPr>
                <w:rFonts w:cs="Arial"/>
                <w:szCs w:val="20"/>
              </w:rPr>
            </w:pPr>
          </w:p>
        </w:tc>
      </w:tr>
      <w:tr w:rsidR="00B32F44" w14:paraId="5988828C" w14:textId="77777777" w:rsidTr="00B32F44">
        <w:tc>
          <w:tcPr>
            <w:tcW w:w="6974" w:type="dxa"/>
          </w:tcPr>
          <w:p w14:paraId="42BA3A69" w14:textId="48A813DD" w:rsidR="00B32F44" w:rsidRDefault="001B3A6F" w:rsidP="003015FE">
            <w:pPr>
              <w:rPr>
                <w:rFonts w:cs="Arial"/>
                <w:szCs w:val="20"/>
              </w:rPr>
            </w:pPr>
            <w:r w:rsidRPr="00817835">
              <w:rPr>
                <w:rFonts w:cs="Arial"/>
                <w:szCs w:val="20"/>
              </w:rPr>
              <w:t>Financial Feasibility</w:t>
            </w:r>
          </w:p>
        </w:tc>
        <w:tc>
          <w:tcPr>
            <w:tcW w:w="392" w:type="dxa"/>
          </w:tcPr>
          <w:p w14:paraId="7D5FA6A2" w14:textId="77777777" w:rsidR="00B32F44" w:rsidRDefault="00B32F44" w:rsidP="005904E2">
            <w:pPr>
              <w:rPr>
                <w:rFonts w:cs="Arial"/>
                <w:szCs w:val="20"/>
              </w:rPr>
            </w:pPr>
          </w:p>
        </w:tc>
      </w:tr>
      <w:tr w:rsidR="001B3A6F" w14:paraId="21A93B31" w14:textId="77777777" w:rsidTr="00B32F44">
        <w:tc>
          <w:tcPr>
            <w:tcW w:w="6974" w:type="dxa"/>
          </w:tcPr>
          <w:p w14:paraId="2C566DD8" w14:textId="7DBFEB44" w:rsidR="001B3A6F" w:rsidRDefault="001B3A6F" w:rsidP="00254C8D">
            <w:pPr>
              <w:rPr>
                <w:rFonts w:cs="Arial"/>
                <w:szCs w:val="20"/>
              </w:rPr>
            </w:pPr>
            <w:r w:rsidRPr="00817835">
              <w:rPr>
                <w:rFonts w:cs="Arial"/>
                <w:szCs w:val="20"/>
              </w:rPr>
              <w:t>Dataflow Diagram (DFD)</w:t>
            </w:r>
          </w:p>
        </w:tc>
        <w:tc>
          <w:tcPr>
            <w:tcW w:w="392" w:type="dxa"/>
          </w:tcPr>
          <w:p w14:paraId="0AC0CDF1" w14:textId="77777777" w:rsidR="001B3A6F" w:rsidRDefault="001B3A6F" w:rsidP="005904E2">
            <w:pPr>
              <w:rPr>
                <w:rFonts w:cs="Arial"/>
                <w:szCs w:val="20"/>
              </w:rPr>
            </w:pPr>
          </w:p>
        </w:tc>
      </w:tr>
      <w:tr w:rsidR="001B3A6F" w14:paraId="60634BE6" w14:textId="77777777" w:rsidTr="00B32F44">
        <w:tc>
          <w:tcPr>
            <w:tcW w:w="6974" w:type="dxa"/>
          </w:tcPr>
          <w:p w14:paraId="0B101DAB" w14:textId="0BCA7567" w:rsidR="001B3A6F" w:rsidRDefault="001B3A6F" w:rsidP="00254C8D">
            <w:pPr>
              <w:rPr>
                <w:rFonts w:cs="Arial"/>
                <w:szCs w:val="20"/>
              </w:rPr>
            </w:pPr>
            <w:r w:rsidRPr="00817835">
              <w:rPr>
                <w:rFonts w:cs="Arial"/>
                <w:szCs w:val="20"/>
              </w:rPr>
              <w:t>Data Dictionary</w:t>
            </w:r>
          </w:p>
        </w:tc>
        <w:tc>
          <w:tcPr>
            <w:tcW w:w="392" w:type="dxa"/>
          </w:tcPr>
          <w:p w14:paraId="044EDC3A" w14:textId="77777777" w:rsidR="001B3A6F" w:rsidRDefault="001B3A6F" w:rsidP="005904E2">
            <w:pPr>
              <w:rPr>
                <w:rFonts w:cs="Arial"/>
                <w:szCs w:val="20"/>
              </w:rPr>
            </w:pPr>
          </w:p>
        </w:tc>
      </w:tr>
      <w:tr w:rsidR="001B3A6F" w14:paraId="4ADDE23B" w14:textId="77777777" w:rsidTr="00B32F44">
        <w:tc>
          <w:tcPr>
            <w:tcW w:w="6974" w:type="dxa"/>
          </w:tcPr>
          <w:p w14:paraId="75F3C1C3" w14:textId="66F50926" w:rsidR="001B3A6F" w:rsidRDefault="001B3A6F" w:rsidP="00254C8D">
            <w:pPr>
              <w:rPr>
                <w:rFonts w:cs="Arial"/>
                <w:szCs w:val="20"/>
              </w:rPr>
            </w:pPr>
            <w:r w:rsidRPr="00817835">
              <w:rPr>
                <w:rFonts w:cs="Arial"/>
                <w:szCs w:val="20"/>
              </w:rPr>
              <w:t>UML Class diagram</w:t>
            </w:r>
          </w:p>
        </w:tc>
        <w:tc>
          <w:tcPr>
            <w:tcW w:w="392" w:type="dxa"/>
          </w:tcPr>
          <w:p w14:paraId="235D3C45" w14:textId="77777777" w:rsidR="001B3A6F" w:rsidRDefault="001B3A6F" w:rsidP="005904E2">
            <w:pPr>
              <w:rPr>
                <w:rFonts w:cs="Arial"/>
                <w:szCs w:val="20"/>
              </w:rPr>
            </w:pPr>
          </w:p>
        </w:tc>
      </w:tr>
      <w:tr w:rsidR="001B3A6F" w14:paraId="52146D2B" w14:textId="77777777" w:rsidTr="00B32F44">
        <w:tc>
          <w:tcPr>
            <w:tcW w:w="6974" w:type="dxa"/>
          </w:tcPr>
          <w:p w14:paraId="7730E3F2" w14:textId="143CF8BA" w:rsidR="001B3A6F" w:rsidRDefault="001B3A6F" w:rsidP="00254C8D">
            <w:pPr>
              <w:rPr>
                <w:rFonts w:cs="Arial"/>
                <w:szCs w:val="20"/>
              </w:rPr>
            </w:pPr>
            <w:r w:rsidRPr="00817835">
              <w:rPr>
                <w:rFonts w:cs="Arial"/>
                <w:szCs w:val="20"/>
              </w:rPr>
              <w:t>ER Diagram</w:t>
            </w:r>
          </w:p>
        </w:tc>
        <w:tc>
          <w:tcPr>
            <w:tcW w:w="392" w:type="dxa"/>
          </w:tcPr>
          <w:p w14:paraId="29A5A0BE" w14:textId="77777777" w:rsidR="001B3A6F" w:rsidRDefault="001B3A6F" w:rsidP="005904E2">
            <w:pPr>
              <w:rPr>
                <w:rFonts w:cs="Arial"/>
                <w:szCs w:val="20"/>
              </w:rPr>
            </w:pPr>
          </w:p>
        </w:tc>
      </w:tr>
      <w:tr w:rsidR="001B3A6F" w14:paraId="7DC5249A" w14:textId="77777777" w:rsidTr="00FD3C8E">
        <w:tc>
          <w:tcPr>
            <w:tcW w:w="6974" w:type="dxa"/>
            <w:shd w:val="clear" w:color="auto" w:fill="004559" w:themeFill="accent1"/>
          </w:tcPr>
          <w:p w14:paraId="77CF5294" w14:textId="56A586BD" w:rsidR="001B3A6F" w:rsidRPr="00FD3C8E" w:rsidRDefault="001B3A6F" w:rsidP="00254C8D">
            <w:pPr>
              <w:rPr>
                <w:rFonts w:cs="Arial"/>
                <w:color w:val="auto"/>
                <w:szCs w:val="20"/>
              </w:rPr>
            </w:pPr>
            <w:r w:rsidRPr="00FD3C8E">
              <w:rPr>
                <w:rFonts w:cs="Arial"/>
                <w:color w:val="auto"/>
                <w:szCs w:val="20"/>
              </w:rPr>
              <w:t>Research and Selection of Development Approach</w:t>
            </w:r>
          </w:p>
        </w:tc>
        <w:tc>
          <w:tcPr>
            <w:tcW w:w="392" w:type="dxa"/>
            <w:shd w:val="clear" w:color="auto" w:fill="004559" w:themeFill="accent1"/>
          </w:tcPr>
          <w:p w14:paraId="679FEFF3" w14:textId="77777777" w:rsidR="001B3A6F" w:rsidRPr="00FD3C8E" w:rsidRDefault="001B3A6F" w:rsidP="005904E2">
            <w:pPr>
              <w:rPr>
                <w:rFonts w:cs="Arial"/>
                <w:color w:val="auto"/>
                <w:szCs w:val="20"/>
              </w:rPr>
            </w:pPr>
          </w:p>
        </w:tc>
      </w:tr>
      <w:tr w:rsidR="001B3A6F" w14:paraId="4CB5CF15" w14:textId="77777777" w:rsidTr="009D59F4">
        <w:tc>
          <w:tcPr>
            <w:tcW w:w="6974" w:type="dxa"/>
            <w:shd w:val="clear" w:color="auto" w:fill="004559" w:themeFill="accent1"/>
          </w:tcPr>
          <w:p w14:paraId="0C7E436E" w14:textId="5DEDC9EF" w:rsidR="001B3A6F" w:rsidRPr="009D59F4" w:rsidRDefault="001B3A6F" w:rsidP="00254C8D">
            <w:pPr>
              <w:rPr>
                <w:rFonts w:cs="Arial"/>
                <w:color w:val="auto"/>
                <w:szCs w:val="20"/>
              </w:rPr>
            </w:pPr>
            <w:r w:rsidRPr="009D59F4">
              <w:rPr>
                <w:rFonts w:cs="Arial"/>
                <w:color w:val="auto"/>
                <w:szCs w:val="20"/>
              </w:rPr>
              <w:t>Project Management &amp; Scheduling</w:t>
            </w:r>
          </w:p>
        </w:tc>
        <w:tc>
          <w:tcPr>
            <w:tcW w:w="392" w:type="dxa"/>
            <w:shd w:val="clear" w:color="auto" w:fill="004559" w:themeFill="accent1"/>
          </w:tcPr>
          <w:p w14:paraId="62ED828A" w14:textId="77777777" w:rsidR="001B3A6F" w:rsidRPr="009D59F4" w:rsidRDefault="001B3A6F" w:rsidP="005904E2">
            <w:pPr>
              <w:rPr>
                <w:rFonts w:cs="Arial"/>
                <w:color w:val="auto"/>
                <w:szCs w:val="20"/>
              </w:rPr>
            </w:pPr>
          </w:p>
        </w:tc>
      </w:tr>
      <w:tr w:rsidR="001B3A6F" w14:paraId="6A392126" w14:textId="77777777" w:rsidTr="00B32F44">
        <w:tc>
          <w:tcPr>
            <w:tcW w:w="6974" w:type="dxa"/>
          </w:tcPr>
          <w:p w14:paraId="22AA60F3" w14:textId="173A8F1F" w:rsidR="001B3A6F" w:rsidRDefault="001B3A6F" w:rsidP="00254C8D">
            <w:pPr>
              <w:rPr>
                <w:rFonts w:cs="Arial"/>
                <w:szCs w:val="20"/>
              </w:rPr>
            </w:pPr>
            <w:r w:rsidRPr="00817835">
              <w:rPr>
                <w:rFonts w:cs="Arial"/>
                <w:szCs w:val="20"/>
              </w:rPr>
              <w:t>Gantt chart</w:t>
            </w:r>
          </w:p>
        </w:tc>
        <w:tc>
          <w:tcPr>
            <w:tcW w:w="392" w:type="dxa"/>
          </w:tcPr>
          <w:p w14:paraId="7D56138E" w14:textId="77777777" w:rsidR="001B3A6F" w:rsidRDefault="001B3A6F" w:rsidP="005904E2">
            <w:pPr>
              <w:rPr>
                <w:rFonts w:cs="Arial"/>
                <w:szCs w:val="20"/>
              </w:rPr>
            </w:pPr>
          </w:p>
        </w:tc>
      </w:tr>
      <w:tr w:rsidR="001B3A6F" w14:paraId="57E1E468" w14:textId="77777777" w:rsidTr="00B32F44">
        <w:tc>
          <w:tcPr>
            <w:tcW w:w="6974" w:type="dxa"/>
          </w:tcPr>
          <w:p w14:paraId="345C5A89" w14:textId="0C13F2DB" w:rsidR="001B3A6F" w:rsidRDefault="001B3A6F" w:rsidP="005E189F">
            <w:pPr>
              <w:rPr>
                <w:rFonts w:cs="Arial"/>
                <w:szCs w:val="20"/>
              </w:rPr>
            </w:pPr>
            <w:r w:rsidRPr="00817835">
              <w:rPr>
                <w:rFonts w:cs="Arial"/>
                <w:szCs w:val="20"/>
              </w:rPr>
              <w:t>Project Diary</w:t>
            </w:r>
          </w:p>
        </w:tc>
        <w:tc>
          <w:tcPr>
            <w:tcW w:w="392" w:type="dxa"/>
          </w:tcPr>
          <w:p w14:paraId="5609FAA8" w14:textId="77777777" w:rsidR="001B3A6F" w:rsidRDefault="001B3A6F" w:rsidP="005904E2">
            <w:pPr>
              <w:rPr>
                <w:rFonts w:cs="Arial"/>
                <w:szCs w:val="20"/>
              </w:rPr>
            </w:pPr>
          </w:p>
        </w:tc>
      </w:tr>
      <w:tr w:rsidR="001B3A6F" w14:paraId="28CBBF0C" w14:textId="77777777" w:rsidTr="00B84F08">
        <w:tc>
          <w:tcPr>
            <w:tcW w:w="6974" w:type="dxa"/>
            <w:shd w:val="clear" w:color="auto" w:fill="004559" w:themeFill="accent1"/>
          </w:tcPr>
          <w:p w14:paraId="2EB9EF2F" w14:textId="589A4FA8" w:rsidR="001B3A6F" w:rsidRPr="00B84F08" w:rsidRDefault="001B3A6F" w:rsidP="005E189F">
            <w:pPr>
              <w:rPr>
                <w:rFonts w:cs="Arial"/>
                <w:color w:val="auto"/>
                <w:szCs w:val="20"/>
              </w:rPr>
            </w:pPr>
            <w:r w:rsidRPr="00B84F08">
              <w:rPr>
                <w:rFonts w:cs="Arial"/>
                <w:color w:val="auto"/>
                <w:szCs w:val="20"/>
              </w:rPr>
              <w:t>Social, Ethical &amp; Stakeholder Considerations</w:t>
            </w:r>
          </w:p>
        </w:tc>
        <w:tc>
          <w:tcPr>
            <w:tcW w:w="392" w:type="dxa"/>
            <w:shd w:val="clear" w:color="auto" w:fill="004559" w:themeFill="accent1"/>
          </w:tcPr>
          <w:p w14:paraId="2E19A495" w14:textId="77777777" w:rsidR="001B3A6F" w:rsidRPr="00B84F08" w:rsidRDefault="001B3A6F" w:rsidP="005904E2">
            <w:pPr>
              <w:rPr>
                <w:rFonts w:cs="Arial"/>
                <w:color w:val="auto"/>
                <w:szCs w:val="20"/>
              </w:rPr>
            </w:pPr>
          </w:p>
        </w:tc>
      </w:tr>
      <w:tr w:rsidR="001B3A6F" w14:paraId="0B6C7640" w14:textId="77777777" w:rsidTr="00BD0BD6">
        <w:tc>
          <w:tcPr>
            <w:tcW w:w="6974" w:type="dxa"/>
            <w:shd w:val="clear" w:color="auto" w:fill="004559" w:themeFill="accent1"/>
          </w:tcPr>
          <w:p w14:paraId="50798D89" w14:textId="1694E369" w:rsidR="001B3A6F" w:rsidRPr="00BD0BD6" w:rsidRDefault="001B3A6F" w:rsidP="005E189F">
            <w:pPr>
              <w:rPr>
                <w:rFonts w:cs="Arial"/>
                <w:color w:val="auto"/>
                <w:szCs w:val="20"/>
              </w:rPr>
            </w:pPr>
            <w:r w:rsidRPr="00BD0BD6">
              <w:rPr>
                <w:rFonts w:cs="Arial"/>
                <w:color w:val="auto"/>
                <w:szCs w:val="20"/>
              </w:rPr>
              <w:t>Producing &amp; Implementing the Solution</w:t>
            </w:r>
          </w:p>
        </w:tc>
        <w:tc>
          <w:tcPr>
            <w:tcW w:w="392" w:type="dxa"/>
            <w:shd w:val="clear" w:color="auto" w:fill="004559" w:themeFill="accent1"/>
          </w:tcPr>
          <w:p w14:paraId="6237A2C6" w14:textId="77777777" w:rsidR="001B3A6F" w:rsidRPr="00BD0BD6" w:rsidRDefault="001B3A6F" w:rsidP="005904E2">
            <w:pPr>
              <w:rPr>
                <w:rFonts w:cs="Arial"/>
                <w:color w:val="auto"/>
                <w:szCs w:val="20"/>
              </w:rPr>
            </w:pPr>
          </w:p>
        </w:tc>
      </w:tr>
      <w:tr w:rsidR="001B3A6F" w14:paraId="7BC1B250" w14:textId="77777777" w:rsidTr="00B32F44">
        <w:tc>
          <w:tcPr>
            <w:tcW w:w="6974" w:type="dxa"/>
          </w:tcPr>
          <w:p w14:paraId="42E9FF47" w14:textId="7488EEDD" w:rsidR="001B3A6F" w:rsidRDefault="001B3A6F" w:rsidP="005E189F">
            <w:pPr>
              <w:rPr>
                <w:rFonts w:cs="Arial"/>
                <w:szCs w:val="20"/>
              </w:rPr>
            </w:pPr>
            <w:r w:rsidRPr="00817835">
              <w:rPr>
                <w:rFonts w:cs="Arial"/>
                <w:szCs w:val="20"/>
              </w:rPr>
              <w:t>Algorithm Solution</w:t>
            </w:r>
          </w:p>
        </w:tc>
        <w:tc>
          <w:tcPr>
            <w:tcW w:w="392" w:type="dxa"/>
          </w:tcPr>
          <w:p w14:paraId="25F3243B" w14:textId="77777777" w:rsidR="001B3A6F" w:rsidRDefault="001B3A6F" w:rsidP="005904E2">
            <w:pPr>
              <w:rPr>
                <w:rFonts w:cs="Arial"/>
                <w:szCs w:val="20"/>
              </w:rPr>
            </w:pPr>
          </w:p>
        </w:tc>
      </w:tr>
      <w:tr w:rsidR="001B3A6F" w14:paraId="0E6F2FB0" w14:textId="77777777" w:rsidTr="00AF5D8E">
        <w:tc>
          <w:tcPr>
            <w:tcW w:w="6974" w:type="dxa"/>
            <w:shd w:val="clear" w:color="auto" w:fill="004559" w:themeFill="accent1"/>
          </w:tcPr>
          <w:p w14:paraId="415E628A" w14:textId="69F4A37D" w:rsidR="001B3A6F" w:rsidRPr="00AF5D8E" w:rsidRDefault="00217A3C" w:rsidP="005904E2">
            <w:pPr>
              <w:rPr>
                <w:rFonts w:cs="Arial"/>
                <w:color w:val="auto"/>
                <w:szCs w:val="20"/>
              </w:rPr>
            </w:pPr>
            <w:r w:rsidRPr="00AF5D8E">
              <w:rPr>
                <w:rFonts w:cs="Arial"/>
                <w:color w:val="auto"/>
                <w:szCs w:val="20"/>
              </w:rPr>
              <w:t>Automated Testing, Optimisation &amp; Evaluation</w:t>
            </w:r>
          </w:p>
        </w:tc>
        <w:tc>
          <w:tcPr>
            <w:tcW w:w="392" w:type="dxa"/>
            <w:shd w:val="clear" w:color="auto" w:fill="004559" w:themeFill="accent1"/>
          </w:tcPr>
          <w:p w14:paraId="5CF71861" w14:textId="77777777" w:rsidR="001B3A6F" w:rsidRPr="00AF5D8E" w:rsidRDefault="001B3A6F" w:rsidP="005904E2">
            <w:pPr>
              <w:rPr>
                <w:rFonts w:cs="Arial"/>
                <w:color w:val="auto"/>
                <w:szCs w:val="20"/>
              </w:rPr>
            </w:pPr>
          </w:p>
        </w:tc>
      </w:tr>
      <w:tr w:rsidR="001B3A6F" w14:paraId="138C95CB" w14:textId="77777777" w:rsidTr="00B32F44">
        <w:tc>
          <w:tcPr>
            <w:tcW w:w="6974" w:type="dxa"/>
          </w:tcPr>
          <w:p w14:paraId="37F68AC1" w14:textId="77777777" w:rsidR="001B3A6F" w:rsidRDefault="001B3A6F" w:rsidP="005904E2">
            <w:pPr>
              <w:rPr>
                <w:rFonts w:cs="Arial"/>
                <w:szCs w:val="20"/>
              </w:rPr>
            </w:pPr>
          </w:p>
        </w:tc>
        <w:tc>
          <w:tcPr>
            <w:tcW w:w="392" w:type="dxa"/>
          </w:tcPr>
          <w:p w14:paraId="0835D081" w14:textId="77777777" w:rsidR="001B3A6F" w:rsidRDefault="001B3A6F" w:rsidP="005904E2">
            <w:pPr>
              <w:rPr>
                <w:rFonts w:cs="Arial"/>
                <w:szCs w:val="20"/>
              </w:rPr>
            </w:pPr>
          </w:p>
        </w:tc>
      </w:tr>
      <w:tr w:rsidR="001B3A6F" w14:paraId="3AF1FEBB" w14:textId="77777777" w:rsidTr="00B32F44">
        <w:tc>
          <w:tcPr>
            <w:tcW w:w="6974" w:type="dxa"/>
          </w:tcPr>
          <w:p w14:paraId="42828668" w14:textId="77777777" w:rsidR="001B3A6F" w:rsidRDefault="001B3A6F" w:rsidP="005904E2">
            <w:pPr>
              <w:rPr>
                <w:rFonts w:cs="Arial"/>
                <w:szCs w:val="20"/>
              </w:rPr>
            </w:pPr>
          </w:p>
        </w:tc>
        <w:tc>
          <w:tcPr>
            <w:tcW w:w="392" w:type="dxa"/>
          </w:tcPr>
          <w:p w14:paraId="246B142E" w14:textId="77777777" w:rsidR="001B3A6F" w:rsidRDefault="001B3A6F" w:rsidP="005904E2">
            <w:pPr>
              <w:rPr>
                <w:rFonts w:cs="Arial"/>
                <w:szCs w:val="20"/>
              </w:rPr>
            </w:pPr>
          </w:p>
        </w:tc>
      </w:tr>
    </w:tbl>
    <w:p w14:paraId="17F87395" w14:textId="77777777" w:rsidR="009E01BA" w:rsidRDefault="009E01BA" w:rsidP="006157BF">
      <w:pPr>
        <w:pStyle w:val="Heading2"/>
        <w:shd w:val="clear" w:color="auto" w:fill="004559" w:themeFill="accent1"/>
        <w:rPr>
          <w:color w:val="auto"/>
        </w:rPr>
      </w:pPr>
      <w:bookmarkStart w:id="19" w:name="_Appendix_B"/>
      <w:bookmarkEnd w:id="19"/>
    </w:p>
    <w:p w14:paraId="79F515EF" w14:textId="77777777" w:rsidR="00DC32D9" w:rsidRDefault="00DC32D9" w:rsidP="006157BF">
      <w:pPr>
        <w:pStyle w:val="Heading2"/>
        <w:shd w:val="clear" w:color="auto" w:fill="004559" w:themeFill="accent1"/>
        <w:rPr>
          <w:color w:val="auto"/>
        </w:rPr>
      </w:pPr>
    </w:p>
    <w:p w14:paraId="15DB5E05" w14:textId="77777777" w:rsidR="00DC32D9" w:rsidRPr="00815D80" w:rsidRDefault="00DC32D9" w:rsidP="006157BF">
      <w:pPr>
        <w:pStyle w:val="Heading2"/>
        <w:shd w:val="clear" w:color="auto" w:fill="004559" w:themeFill="accent1"/>
        <w:rPr>
          <w:color w:val="auto"/>
        </w:rPr>
      </w:pPr>
    </w:p>
    <w:sectPr w:rsidR="00DC32D9" w:rsidRPr="00815D80" w:rsidSect="00053A74">
      <w:headerReference w:type="first" r:id="rId27"/>
      <w:footerReference w:type="first" r:id="rId28"/>
      <w:pgSz w:w="16838" w:h="11906" w:orient="landscape"/>
      <w:pgMar w:top="1440"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izabeth Seares" w:date="2026-01-30T08:00:00Z" w:initials="ES">
    <w:p w14:paraId="76B80497" w14:textId="77777777" w:rsidR="0040196D" w:rsidRDefault="0040196D" w:rsidP="0040196D">
      <w:pPr>
        <w:pStyle w:val="CommentText"/>
      </w:pPr>
      <w:r>
        <w:rPr>
          <w:rStyle w:val="CommentReference"/>
        </w:rPr>
        <w:annotationRef/>
      </w:r>
      <w:r>
        <w:t>They may want to know that it’s 10% Course content, and 20% prac - Doesn’t have to be on the sheet but worth telling them, and worth looking at the rubric</w:t>
      </w:r>
    </w:p>
  </w:comment>
  <w:comment w:id="1" w:author="Elizabeth Seares" w:date="2026-01-30T08:04:00Z" w:initials="ES">
    <w:p w14:paraId="2A920659" w14:textId="77777777" w:rsidR="00BB5CAB" w:rsidRDefault="00BB5CAB" w:rsidP="00BB5CAB">
      <w:pPr>
        <w:pStyle w:val="CommentText"/>
      </w:pPr>
      <w:r>
        <w:rPr>
          <w:rStyle w:val="CommentReference"/>
        </w:rPr>
        <w:annotationRef/>
      </w:r>
      <w:r>
        <w:t xml:space="preserve">Missing 12:-03, and 12:08;   Happy to remove 12-03 if you address in the in class test for A2.  You will need to tell the students in class and via a post on social stream that this has been removed.  12:08  should be in here though I think, </w:t>
      </w:r>
    </w:p>
  </w:comment>
  <w:comment w:id="2" w:author="Melroy Drego" w:date="2026-01-31T15:41:00Z" w:initials="MD">
    <w:p w14:paraId="03537F35" w14:textId="77777777" w:rsidR="00DF5DDF" w:rsidRDefault="00DF5DDF" w:rsidP="00DF5DDF">
      <w:pPr>
        <w:pStyle w:val="CommentText"/>
      </w:pPr>
      <w:r>
        <w:rPr>
          <w:rStyle w:val="CommentReference"/>
        </w:rPr>
        <w:annotationRef/>
      </w:r>
      <w:r>
        <w:t>12-08 is addressed through the Testing part of the requirements.  12-03 will need to be addressed in the test</w:t>
      </w:r>
    </w:p>
  </w:comment>
  <w:comment w:id="3" w:author="Elizabeth Seares" w:date="2026-02-02T12:16:00Z" w:initials="ES">
    <w:p w14:paraId="1A58E363" w14:textId="1519CA73" w:rsidR="00EA1023" w:rsidRDefault="00EA1023">
      <w:pPr>
        <w:pStyle w:val="CommentText"/>
      </w:pPr>
      <w:r>
        <w:rPr>
          <w:rStyle w:val="CommentReference"/>
        </w:rPr>
        <w:annotationRef/>
      </w:r>
      <w:r w:rsidRPr="21053435">
        <w:t xml:space="preserve">Hi </w:t>
      </w:r>
      <w:r>
        <w:fldChar w:fldCharType="begin"/>
      </w:r>
      <w:r>
        <w:instrText xml:space="preserve"> HYPERLINK "mailto:m.drego@arden.nsw.edu.au"</w:instrText>
      </w:r>
      <w:bookmarkStart w:id="5" w:name="_@_35A682B2597B4E6BAC3F569C3FDD6689Z"/>
      <w:r>
        <w:fldChar w:fldCharType="separate"/>
      </w:r>
      <w:bookmarkEnd w:id="5"/>
      <w:r w:rsidRPr="75530547">
        <w:rPr>
          <w:noProof/>
        </w:rPr>
        <w:t>@Melroy Drego</w:t>
      </w:r>
      <w:r>
        <w:fldChar w:fldCharType="end"/>
      </w:r>
      <w:r w:rsidRPr="44F2A76F">
        <w:t xml:space="preserve">  - As it is on the assessment schedule that you submitted and has been published, you must add in 12-8 to the notification.  Technically it should have 12.03 as well as it was on the assessment schedule.  Can you please fix this. </w:t>
      </w:r>
    </w:p>
  </w:comment>
  <w:comment w:id="4" w:author="Melroy Drego" w:date="2026-02-02T12:26:00Z" w:initials="MD">
    <w:p w14:paraId="1F13BD63" w14:textId="433A6B0E" w:rsidR="000C2E74" w:rsidRDefault="000C2E74">
      <w:pPr>
        <w:pStyle w:val="CommentText"/>
      </w:pPr>
      <w:r>
        <w:rPr>
          <w:rStyle w:val="CommentReference"/>
        </w:rPr>
        <w:annotationRef/>
      </w:r>
      <w:r w:rsidRPr="5334937A">
        <w:t>done</w:t>
      </w:r>
    </w:p>
  </w:comment>
  <w:comment w:id="6" w:author="Elizabeth Seares" w:date="2026-02-02T12:23:00Z" w:initials="ES">
    <w:p w14:paraId="706DCBBE" w14:textId="77777777" w:rsidR="00C6042C" w:rsidRDefault="00C6042C" w:rsidP="00C6042C">
      <w:pPr>
        <w:pStyle w:val="CommentText"/>
      </w:pPr>
      <w:r>
        <w:rPr>
          <w:rStyle w:val="CommentReference"/>
        </w:rPr>
        <w:annotationRef/>
      </w:r>
      <w:r>
        <w:t>I have added this in, to make it clearer</w:t>
      </w:r>
    </w:p>
  </w:comment>
  <w:comment w:id="7" w:author="Elizabeth Seares" w:date="2026-02-02T12:17:00Z" w:initials="ES">
    <w:p w14:paraId="4B62908C" w14:textId="6689516F" w:rsidR="00EA1023" w:rsidRDefault="00EA1023">
      <w:pPr>
        <w:pStyle w:val="CommentText"/>
      </w:pPr>
      <w:r>
        <w:rPr>
          <w:rStyle w:val="CommentReference"/>
        </w:rPr>
        <w:annotationRef/>
      </w:r>
      <w:r w:rsidRPr="78CD0F1C">
        <w:t xml:space="preserve">please move rubric out of this, and put it on the final page for formatting. </w:t>
      </w:r>
      <w:r>
        <w:fldChar w:fldCharType="begin"/>
      </w:r>
      <w:r>
        <w:instrText xml:space="preserve"> HYPERLINK "mailto:m.drego@arden.nsw.edu.au"</w:instrText>
      </w:r>
      <w:bookmarkStart w:id="9" w:name="_@_45C6AEB8DF704544929D39B2E895449AZ"/>
      <w:r>
        <w:fldChar w:fldCharType="separate"/>
      </w:r>
      <w:bookmarkEnd w:id="9"/>
      <w:r w:rsidRPr="2EBC924E">
        <w:rPr>
          <w:noProof/>
        </w:rPr>
        <w:t>@Melroy Drego</w:t>
      </w:r>
      <w:r>
        <w:fldChar w:fldCharType="end"/>
      </w:r>
      <w:r w:rsidRPr="7DB9B514">
        <w:t xml:space="preserve"> </w:t>
      </w:r>
    </w:p>
  </w:comment>
  <w:comment w:id="8" w:author="Melroy Drego" w:date="2026-02-11T17:15:00Z" w:initials="MD">
    <w:p w14:paraId="307645A6" w14:textId="77777777" w:rsidR="001B0D9F" w:rsidRDefault="001B0D9F" w:rsidP="001B0D9F">
      <w:pPr>
        <w:pStyle w:val="CommentText"/>
      </w:pPr>
      <w:r>
        <w:rPr>
          <w:rStyle w:val="CommentReference"/>
        </w:rPr>
        <w:annotationRef/>
      </w:r>
      <w:r>
        <w:t>done</w:t>
      </w:r>
    </w:p>
  </w:comment>
  <w:comment w:id="10" w:author="Elizabeth Seares" w:date="2026-01-30T08:00:00Z" w:initials="ES">
    <w:p w14:paraId="7792A32E" w14:textId="27C80692" w:rsidR="00E2373D" w:rsidRDefault="00E2373D" w:rsidP="00E2373D">
      <w:pPr>
        <w:pStyle w:val="CommentText"/>
      </w:pPr>
      <w:r>
        <w:rPr>
          <w:rStyle w:val="CommentReference"/>
        </w:rPr>
        <w:annotationRef/>
      </w:r>
      <w:r>
        <w:t>They may want to know that it’s 10% Course content, and 20% prac - Doesn’t have to be on the sheet but worth telling them, and worth looking at the rubric</w:t>
      </w:r>
    </w:p>
  </w:comment>
  <w:comment w:id="11" w:author="Elizabeth Seares" w:date="2026-01-30T08:04:00Z" w:initials="ES">
    <w:p w14:paraId="4F8B17F1" w14:textId="77777777" w:rsidR="00E2373D" w:rsidRDefault="00E2373D" w:rsidP="00E2373D">
      <w:pPr>
        <w:pStyle w:val="CommentText"/>
      </w:pPr>
      <w:r>
        <w:rPr>
          <w:rStyle w:val="CommentReference"/>
        </w:rPr>
        <w:annotationRef/>
      </w:r>
      <w:r>
        <w:t xml:space="preserve">Missing 12:-03, and 12:08;   Happy to remove 12-03 if you address in the in class test for A2.  You will need to tell the students in class and via a post on social stream that this has been removed.  12:08  should be in here though I think, </w:t>
      </w:r>
    </w:p>
  </w:comment>
  <w:comment w:id="12" w:author="Melroy Drego" w:date="2026-01-31T15:41:00Z" w:initials="MD">
    <w:p w14:paraId="262258B0" w14:textId="77777777" w:rsidR="00E2373D" w:rsidRDefault="00E2373D" w:rsidP="00E2373D">
      <w:pPr>
        <w:pStyle w:val="CommentText"/>
      </w:pPr>
      <w:r>
        <w:rPr>
          <w:rStyle w:val="CommentReference"/>
        </w:rPr>
        <w:annotationRef/>
      </w:r>
      <w:r>
        <w:t>12-08 is addressed through the Testing part of the requirements.  12-03 will need to be addressed in the test</w:t>
      </w:r>
    </w:p>
  </w:comment>
  <w:comment w:id="13" w:author="Elizabeth Seares" w:date="2026-02-02T12:16:00Z" w:initials="ES">
    <w:p w14:paraId="0EB10D24" w14:textId="77777777" w:rsidR="00E2373D" w:rsidRDefault="00E2373D" w:rsidP="00E2373D">
      <w:pPr>
        <w:pStyle w:val="CommentText"/>
      </w:pPr>
      <w:r>
        <w:rPr>
          <w:rStyle w:val="CommentReference"/>
        </w:rPr>
        <w:annotationRef/>
      </w:r>
      <w:r w:rsidRPr="21053435">
        <w:t xml:space="preserve">Hi </w:t>
      </w:r>
      <w:r>
        <w:fldChar w:fldCharType="begin"/>
      </w:r>
      <w:r>
        <w:instrText xml:space="preserve"> HYPERLINK "mailto:m.drego@arden.nsw.edu.au"</w:instrText>
      </w:r>
      <w:bookmarkStart w:id="15" w:name="_@_5A1415B6CAF14E9FA62DB934F323CCE3Z"/>
      <w:r>
        <w:fldChar w:fldCharType="separate"/>
      </w:r>
      <w:bookmarkEnd w:id="15"/>
      <w:r w:rsidRPr="75530547">
        <w:rPr>
          <w:noProof/>
        </w:rPr>
        <w:t>@Melroy Drego</w:t>
      </w:r>
      <w:r>
        <w:fldChar w:fldCharType="end"/>
      </w:r>
      <w:r w:rsidRPr="44F2A76F">
        <w:t xml:space="preserve">  - As it is on the assessment schedule that you submitted and has been published, you must add in 12-8 to the notification.  Technically it should have 12.03 as well as it was on the assessment schedule.  Can you please fix this. </w:t>
      </w:r>
    </w:p>
  </w:comment>
  <w:comment w:id="14" w:author="Melroy Drego" w:date="2026-02-02T12:26:00Z" w:initials="MD">
    <w:p w14:paraId="3951D035" w14:textId="77777777" w:rsidR="00E2373D" w:rsidRDefault="00E2373D" w:rsidP="00E2373D">
      <w:pPr>
        <w:pStyle w:val="CommentText"/>
      </w:pPr>
      <w:r>
        <w:rPr>
          <w:rStyle w:val="CommentReference"/>
        </w:rPr>
        <w:annotationRef/>
      </w:r>
      <w:r w:rsidRPr="5334937A">
        <w:t>done</w:t>
      </w:r>
    </w:p>
  </w:comment>
  <w:comment w:id="16" w:author="Elizabeth Seares" w:date="2026-01-30T08:09:00Z" w:initials="ES">
    <w:p w14:paraId="75F335CF" w14:textId="77777777" w:rsidR="00A30E9F" w:rsidRDefault="00A30E9F" w:rsidP="00A30E9F">
      <w:pPr>
        <w:pStyle w:val="CommentText"/>
      </w:pPr>
      <w:r>
        <w:rPr>
          <w:rStyle w:val="CommentReference"/>
        </w:rPr>
        <w:annotationRef/>
      </w:r>
      <w:r>
        <w:t>So that formatting isn’t like this, it is okay under the marking and feedback part of the proforma, to say Rubric on next page.  Then it’s not stuck in the table field</w:t>
      </w:r>
    </w:p>
  </w:comment>
  <w:comment w:id="17" w:author="Elizabeth Seares" w:date="2026-01-30T08:14:00Z" w:initials="ES">
    <w:p w14:paraId="0E642E47" w14:textId="77777777" w:rsidR="00A30E9F" w:rsidRDefault="00A30E9F" w:rsidP="00A30E9F">
      <w:pPr>
        <w:pStyle w:val="CommentText"/>
      </w:pPr>
      <w:r>
        <w:rPr>
          <w:rStyle w:val="CommentReference"/>
        </w:rPr>
        <w:annotationRef/>
      </w:r>
      <w:r>
        <w:t>Where is this?  Is this in the scaffold? Or the reprot?</w:t>
      </w:r>
    </w:p>
  </w:comment>
  <w:comment w:id="18" w:author="Melroy Drego" w:date="2026-01-31T16:03:00Z" w:initials="MD">
    <w:p w14:paraId="345018CF" w14:textId="77777777" w:rsidR="00A30E9F" w:rsidRDefault="00A30E9F" w:rsidP="00A30E9F">
      <w:pPr>
        <w:pStyle w:val="CommentText"/>
      </w:pPr>
      <w:r>
        <w:rPr>
          <w:rStyle w:val="CommentReference"/>
        </w:rPr>
        <w:annotationRef/>
      </w:r>
      <w:r>
        <w:t>This is the “Research and Selection of Development Approach” section of the scaffold.</w:t>
      </w:r>
      <w:r>
        <w:br/>
        <w:t>See the document “2026 Year 12 Software Engineering Assessment 3 Folio Template - MD.docx” in the same folder.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B80497" w15:done="0"/>
  <w15:commentEx w15:paraId="2A920659" w15:done="0"/>
  <w15:commentEx w15:paraId="03537F35" w15:paraIdParent="2A920659" w15:done="0"/>
  <w15:commentEx w15:paraId="1A58E363" w15:paraIdParent="2A920659" w15:done="0"/>
  <w15:commentEx w15:paraId="1F13BD63" w15:paraIdParent="2A920659" w15:done="0"/>
  <w15:commentEx w15:paraId="706DCBBE" w15:done="0"/>
  <w15:commentEx w15:paraId="4B62908C" w15:done="0"/>
  <w15:commentEx w15:paraId="307645A6" w15:paraIdParent="4B62908C" w15:done="0"/>
  <w15:commentEx w15:paraId="7792A32E" w15:done="0"/>
  <w15:commentEx w15:paraId="4F8B17F1" w15:done="0"/>
  <w15:commentEx w15:paraId="262258B0" w15:paraIdParent="4F8B17F1" w15:done="0"/>
  <w15:commentEx w15:paraId="0EB10D24" w15:paraIdParent="4F8B17F1" w15:done="0"/>
  <w15:commentEx w15:paraId="3951D035" w15:paraIdParent="4F8B17F1" w15:done="0"/>
  <w15:commentEx w15:paraId="75F335CF" w15:done="0"/>
  <w15:commentEx w15:paraId="0E642E47" w15:done="0"/>
  <w15:commentEx w15:paraId="345018CF" w15:paraIdParent="0E642E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AE6C0A" w16cex:dateUtc="2026-01-29T21:00:00Z">
    <w16cex:extLst>
      <w16:ext w16:uri="{CE6994B0-6A32-4C9F-8C6B-6E91EDA988CE}">
        <cr:reactions xmlns:cr="http://schemas.microsoft.com/office/comments/2020/reactions">
          <cr:reaction reactionType="1">
            <cr:reactionInfo dateUtc="2026-01-31T04:38:14Z">
              <cr:user userId="S::m.drego@arden.nsw.edu.au::a483c224-4c65-4fce-a00b-d869dc886cdf" userProvider="AD" userName="Melroy Drego"/>
            </cr:reactionInfo>
          </cr:reaction>
        </cr:reactions>
      </w16:ext>
    </w16cex:extLst>
  </w16cex:commentExtensible>
  <w16cex:commentExtensible w16cex:durableId="474BE346" w16cex:dateUtc="2026-01-29T21:04:00Z"/>
  <w16cex:commentExtensible w16cex:durableId="3AEC584D" w16cex:dateUtc="2026-01-31T04:41:00Z"/>
  <w16cex:commentExtensible w16cex:durableId="2693087C" w16cex:dateUtc="2026-02-02T01:16:00Z"/>
  <w16cex:commentExtensible w16cex:durableId="20753231" w16cex:dateUtc="2026-02-02T01:26:00Z"/>
  <w16cex:commentExtensible w16cex:durableId="45E5030E" w16cex:dateUtc="2026-02-02T01:23:00Z"/>
  <w16cex:commentExtensible w16cex:durableId="0EF45FC1" w16cex:dateUtc="2026-02-02T01:17:00Z"/>
  <w16cex:commentExtensible w16cex:durableId="65D5093C" w16cex:dateUtc="2026-02-11T06:15:00Z"/>
  <w16cex:commentExtensible w16cex:durableId="344B0C06" w16cex:dateUtc="2026-01-29T21:00:00Z">
    <w16cex:extLst>
      <w16:ext w16:uri="{CE6994B0-6A32-4C9F-8C6B-6E91EDA988CE}">
        <cr:reactions xmlns:cr="http://schemas.microsoft.com/office/comments/2020/reactions">
          <cr:reaction reactionType="1">
            <cr:reactionInfo dateUtc="2026-01-31T04:38:14Z">
              <cr:user userId="S::m.drego@arden.nsw.edu.au::a483c224-4c65-4fce-a00b-d869dc886cdf" userProvider="AD" userName="Melroy Drego"/>
            </cr:reactionInfo>
          </cr:reaction>
        </cr:reactions>
      </w16:ext>
    </w16cex:extLst>
  </w16cex:commentExtensible>
  <w16cex:commentExtensible w16cex:durableId="5598CFF2" w16cex:dateUtc="2026-01-29T21:04:00Z"/>
  <w16cex:commentExtensible w16cex:durableId="6989A5DC" w16cex:dateUtc="2026-01-31T04:41:00Z"/>
  <w16cex:commentExtensible w16cex:durableId="1AE1A874" w16cex:dateUtc="2026-02-02T01:16:00Z"/>
  <w16cex:commentExtensible w16cex:durableId="0F90E98A" w16cex:dateUtc="2026-02-02T01:26:00Z"/>
  <w16cex:commentExtensible w16cex:durableId="683F7AF8" w16cex:dateUtc="2026-01-29T21:09:00Z"/>
  <w16cex:commentExtensible w16cex:durableId="6078303E" w16cex:dateUtc="2026-01-29T21:14:00Z"/>
  <w16cex:commentExtensible w16cex:durableId="675E5CBF" w16cex:dateUtc="2026-01-31T05: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B80497" w16cid:durableId="2CAE6C0A"/>
  <w16cid:commentId w16cid:paraId="2A920659" w16cid:durableId="474BE346"/>
  <w16cid:commentId w16cid:paraId="03537F35" w16cid:durableId="3AEC584D"/>
  <w16cid:commentId w16cid:paraId="1A58E363" w16cid:durableId="2693087C"/>
  <w16cid:commentId w16cid:paraId="1F13BD63" w16cid:durableId="20753231"/>
  <w16cid:commentId w16cid:paraId="706DCBBE" w16cid:durableId="45E5030E"/>
  <w16cid:commentId w16cid:paraId="4B62908C" w16cid:durableId="0EF45FC1"/>
  <w16cid:commentId w16cid:paraId="307645A6" w16cid:durableId="65D5093C"/>
  <w16cid:commentId w16cid:paraId="7792A32E" w16cid:durableId="344B0C06"/>
  <w16cid:commentId w16cid:paraId="4F8B17F1" w16cid:durableId="5598CFF2"/>
  <w16cid:commentId w16cid:paraId="262258B0" w16cid:durableId="6989A5DC"/>
  <w16cid:commentId w16cid:paraId="0EB10D24" w16cid:durableId="1AE1A874"/>
  <w16cid:commentId w16cid:paraId="3951D035" w16cid:durableId="0F90E98A"/>
  <w16cid:commentId w16cid:paraId="75F335CF" w16cid:durableId="683F7AF8"/>
  <w16cid:commentId w16cid:paraId="0E642E47" w16cid:durableId="6078303E"/>
  <w16cid:commentId w16cid:paraId="345018CF" w16cid:durableId="675E5C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D9BD6" w14:textId="77777777" w:rsidR="00D67BA3" w:rsidRDefault="00D67BA3" w:rsidP="00C95150">
      <w:r>
        <w:separator/>
      </w:r>
    </w:p>
    <w:p w14:paraId="0A903ACF" w14:textId="77777777" w:rsidR="00D67BA3" w:rsidRDefault="00D67BA3"/>
  </w:endnote>
  <w:endnote w:type="continuationSeparator" w:id="0">
    <w:p w14:paraId="0550CA8A" w14:textId="77777777" w:rsidR="00D67BA3" w:rsidRDefault="00D67BA3" w:rsidP="00C95150">
      <w:r>
        <w:continuationSeparator/>
      </w:r>
    </w:p>
    <w:p w14:paraId="0776B91F" w14:textId="77777777" w:rsidR="00D67BA3" w:rsidRDefault="00D67B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swald">
    <w:charset w:val="00"/>
    <w:family w:val="auto"/>
    <w:pitch w:val="variable"/>
    <w:sig w:usb0="2000020F" w:usb1="00000000" w:usb2="00000000" w:usb3="00000000" w:csb0="00000197"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e Gothic Next HvyCd">
    <w:altName w:val="Calibri"/>
    <w:charset w:val="00"/>
    <w:family w:val="swiss"/>
    <w:pitch w:val="variable"/>
    <w:sig w:usb0="8000002F" w:usb1="0000000A" w:usb2="00000000" w:usb3="00000000" w:csb0="00000001" w:csb1="00000000"/>
  </w:font>
  <w:font w:name="MinionPro-Regular">
    <w:altName w:val="Cambria"/>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8D5FB" w14:textId="516BA2DE" w:rsidR="00567347" w:rsidRPr="00A80E67" w:rsidRDefault="00DA4A95" w:rsidP="006940EA">
    <w:pPr>
      <w:pStyle w:val="Footer"/>
      <w:tabs>
        <w:tab w:val="clear" w:pos="9356"/>
        <w:tab w:val="right" w:pos="15168"/>
      </w:tabs>
      <w:ind w:left="0" w:right="-32"/>
      <w:rPr>
        <w:sz w:val="20"/>
        <w:szCs w:val="26"/>
      </w:rPr>
    </w:pPr>
    <w:r>
      <w:drawing>
        <wp:anchor distT="0" distB="0" distL="114300" distR="114300" simplePos="0" relativeHeight="251658241" behindDoc="1" locked="0" layoutInCell="1" allowOverlap="1" wp14:anchorId="1591C4E4" wp14:editId="09EE93CC">
          <wp:simplePos x="0" y="0"/>
          <wp:positionH relativeFrom="page">
            <wp:posOffset>16625</wp:posOffset>
          </wp:positionH>
          <wp:positionV relativeFrom="paragraph">
            <wp:posOffset>-17030</wp:posOffset>
          </wp:positionV>
          <wp:extent cx="7539990" cy="404149"/>
          <wp:effectExtent l="0" t="0" r="3810" b="0"/>
          <wp:wrapNone/>
          <wp:docPr id="477714329" name="Picture 477714329"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background patter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96208" b="1"/>
                  <a:stretch/>
                </pic:blipFill>
                <pic:spPr bwMode="auto">
                  <a:xfrm>
                    <a:off x="0" y="0"/>
                    <a:ext cx="7539990" cy="4041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77A36C" w14:textId="15B443B5" w:rsidR="00567347" w:rsidRPr="00A80E67" w:rsidRDefault="00567347" w:rsidP="006940EA">
    <w:pPr>
      <w:pStyle w:val="CoverFooter"/>
      <w:tabs>
        <w:tab w:val="clear" w:pos="9356"/>
        <w:tab w:val="right" w:pos="15168"/>
      </w:tabs>
      <w:rPr>
        <w:color w:val="004559" w:themeColor="accent1"/>
      </w:rPr>
    </w:pPr>
    <w:r w:rsidRPr="00FF770A">
      <w:rPr>
        <w:color w:val="004559" w:themeColor="accent1"/>
      </w:rPr>
      <w:tab/>
      <w:t xml:space="preserve">Page </w:t>
    </w:r>
    <w:r w:rsidRPr="00FF770A">
      <w:rPr>
        <w:bCs/>
        <w:color w:val="004559" w:themeColor="accent1"/>
      </w:rPr>
      <w:fldChar w:fldCharType="begin"/>
    </w:r>
    <w:r w:rsidRPr="00FF770A">
      <w:rPr>
        <w:bCs/>
        <w:color w:val="004559" w:themeColor="accent1"/>
      </w:rPr>
      <w:instrText xml:space="preserve"> PAGE </w:instrText>
    </w:r>
    <w:r w:rsidRPr="00FF770A">
      <w:rPr>
        <w:bCs/>
        <w:color w:val="004559" w:themeColor="accent1"/>
      </w:rPr>
      <w:fldChar w:fldCharType="separate"/>
    </w:r>
    <w:r w:rsidR="009C05C5">
      <w:rPr>
        <w:bCs/>
        <w:color w:val="004559" w:themeColor="accent1"/>
      </w:rPr>
      <w:t>11</w:t>
    </w:r>
    <w:r w:rsidRPr="00FF770A">
      <w:rPr>
        <w:bCs/>
        <w:color w:val="004559" w:themeColor="accent1"/>
      </w:rPr>
      <w:fldChar w:fldCharType="end"/>
    </w:r>
    <w:r w:rsidRPr="00FF770A">
      <w:rPr>
        <w:color w:val="004559" w:themeColor="accent1"/>
      </w:rPr>
      <w:t xml:space="preserve"> of </w:t>
    </w:r>
    <w:r w:rsidRPr="00FF770A">
      <w:rPr>
        <w:bCs/>
        <w:color w:val="004559" w:themeColor="accent1"/>
      </w:rPr>
      <w:fldChar w:fldCharType="begin"/>
    </w:r>
    <w:r w:rsidRPr="00FF770A">
      <w:rPr>
        <w:bCs/>
        <w:color w:val="004559" w:themeColor="accent1"/>
      </w:rPr>
      <w:instrText xml:space="preserve"> NUMPAGES  </w:instrText>
    </w:r>
    <w:r w:rsidRPr="00FF770A">
      <w:rPr>
        <w:bCs/>
        <w:color w:val="004559" w:themeColor="accent1"/>
      </w:rPr>
      <w:fldChar w:fldCharType="separate"/>
    </w:r>
    <w:r w:rsidR="009C05C5">
      <w:rPr>
        <w:bCs/>
        <w:color w:val="004559" w:themeColor="accent1"/>
      </w:rPr>
      <w:t>17</w:t>
    </w:r>
    <w:r w:rsidRPr="00FF770A">
      <w:rPr>
        <w:bCs/>
        <w:color w:val="004559" w:themeColor="accent1"/>
      </w:rPr>
      <w:fldChar w:fldCharType="end"/>
    </w:r>
  </w:p>
  <w:p w14:paraId="5EB8528C" w14:textId="4110E287" w:rsidR="00F61CC1" w:rsidRPr="00A80E67" w:rsidRDefault="00F61CC1">
    <w:pPr>
      <w:rPr>
        <w:sz w:val="14"/>
        <w:szCs w:val="16"/>
      </w:rPr>
    </w:pPr>
  </w:p>
  <w:p w14:paraId="43C581AA" w14:textId="77777777" w:rsidR="00F1522D" w:rsidRDefault="00F1522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1174E" w14:textId="77777777" w:rsidR="00FD6186" w:rsidRPr="00452696" w:rsidRDefault="00FD6186" w:rsidP="00FD6186">
    <w:pPr>
      <w:pStyle w:val="CoverFooter"/>
      <w:tabs>
        <w:tab w:val="clear" w:pos="9356"/>
        <w:tab w:val="right" w:pos="15168"/>
      </w:tabs>
      <w:rPr>
        <w:b/>
        <w:bCs/>
        <w:color w:val="004559" w:themeColor="accent1"/>
      </w:rPr>
    </w:pPr>
    <w:r w:rsidRPr="00452696">
      <w:rPr>
        <w:b/>
        <w:bCs/>
        <w:color w:val="004559" w:themeColor="accent1"/>
      </w:rPr>
      <w:tab/>
      <w:t xml:space="preserve">Page </w:t>
    </w:r>
    <w:r w:rsidRPr="00452696">
      <w:rPr>
        <w:b/>
        <w:bCs/>
        <w:color w:val="004559" w:themeColor="accent1"/>
      </w:rPr>
      <w:fldChar w:fldCharType="begin"/>
    </w:r>
    <w:r w:rsidRPr="00452696">
      <w:rPr>
        <w:b/>
        <w:bCs/>
        <w:color w:val="004559" w:themeColor="accent1"/>
      </w:rPr>
      <w:instrText xml:space="preserve"> PAGE </w:instrText>
    </w:r>
    <w:r w:rsidRPr="00452696">
      <w:rPr>
        <w:b/>
        <w:bCs/>
        <w:color w:val="004559" w:themeColor="accent1"/>
      </w:rPr>
      <w:fldChar w:fldCharType="separate"/>
    </w:r>
    <w:r w:rsidRPr="00452696">
      <w:rPr>
        <w:b/>
        <w:bCs/>
        <w:color w:val="004559" w:themeColor="accent1"/>
      </w:rPr>
      <w:t>2</w:t>
    </w:r>
    <w:r w:rsidRPr="00452696">
      <w:rPr>
        <w:b/>
        <w:bCs/>
        <w:color w:val="004559" w:themeColor="accent1"/>
      </w:rPr>
      <w:fldChar w:fldCharType="end"/>
    </w:r>
    <w:r w:rsidRPr="00452696">
      <w:rPr>
        <w:b/>
        <w:bCs/>
        <w:color w:val="004559" w:themeColor="accent1"/>
      </w:rPr>
      <w:t xml:space="preserve"> of </w:t>
    </w:r>
    <w:r w:rsidRPr="00452696">
      <w:rPr>
        <w:b/>
        <w:bCs/>
        <w:color w:val="004559" w:themeColor="accent1"/>
      </w:rPr>
      <w:fldChar w:fldCharType="begin"/>
    </w:r>
    <w:r w:rsidRPr="00452696">
      <w:rPr>
        <w:b/>
        <w:bCs/>
        <w:color w:val="004559" w:themeColor="accent1"/>
      </w:rPr>
      <w:instrText xml:space="preserve"> NUMPAGES  </w:instrText>
    </w:r>
    <w:r w:rsidRPr="00452696">
      <w:rPr>
        <w:b/>
        <w:bCs/>
        <w:color w:val="004559" w:themeColor="accent1"/>
      </w:rPr>
      <w:fldChar w:fldCharType="separate"/>
    </w:r>
    <w:r w:rsidRPr="00452696">
      <w:rPr>
        <w:b/>
        <w:bCs/>
        <w:color w:val="004559" w:themeColor="accent1"/>
      </w:rPr>
      <w:t>2</w:t>
    </w:r>
    <w:r w:rsidRPr="00452696">
      <w:rPr>
        <w:b/>
        <w:bCs/>
        <w:color w:val="004559" w:themeColor="accent1"/>
      </w:rPr>
      <w:fldChar w:fldCharType="end"/>
    </w:r>
  </w:p>
  <w:p w14:paraId="55A26419" w14:textId="0FFD5263" w:rsidR="00FD6186" w:rsidRPr="00452696" w:rsidRDefault="00FD6186" w:rsidP="00FD6186">
    <w:pPr>
      <w:pStyle w:val="Footer"/>
      <w:rPr>
        <w:b/>
        <w:bCs/>
      </w:rPr>
    </w:pPr>
  </w:p>
  <w:p w14:paraId="165416F5" w14:textId="77777777" w:rsidR="00F1522D" w:rsidRDefault="00F1522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E0183" w14:textId="7C4462E6" w:rsidR="00F1522D" w:rsidRPr="000F13AB" w:rsidRDefault="00390D6E" w:rsidP="00EA1023">
    <w:pPr>
      <w:pStyle w:val="Footer"/>
      <w:pBdr>
        <w:top w:val="single" w:sz="4" w:space="1" w:color="auto"/>
      </w:pBdr>
      <w:tabs>
        <w:tab w:val="right" w:pos="9027"/>
      </w:tabs>
      <w:rPr>
        <w:rStyle w:val="PageNumber"/>
        <w:szCs w:val="18"/>
      </w:rPr>
    </w:pPr>
    <w:r w:rsidRPr="000F13AB">
      <w:br/>
    </w:r>
    <w:r w:rsidRPr="000F13AB">
      <w:tab/>
    </w:r>
    <w:r w:rsidRPr="000F13AB">
      <w:rPr>
        <w:szCs w:val="18"/>
      </w:rPr>
      <w:t xml:space="preserve">Page </w:t>
    </w:r>
    <w:r w:rsidRPr="000F13AB">
      <w:rPr>
        <w:b/>
        <w:szCs w:val="18"/>
      </w:rPr>
      <w:fldChar w:fldCharType="begin"/>
    </w:r>
    <w:r w:rsidRPr="000F13AB">
      <w:rPr>
        <w:b/>
        <w:szCs w:val="18"/>
      </w:rPr>
      <w:instrText xml:space="preserve"> PAGE  \* Arabic  \* MERGEFORMAT </w:instrText>
    </w:r>
    <w:r w:rsidRPr="000F13AB">
      <w:rPr>
        <w:b/>
        <w:szCs w:val="18"/>
      </w:rPr>
      <w:fldChar w:fldCharType="separate"/>
    </w:r>
    <w:r w:rsidRPr="000F13AB">
      <w:rPr>
        <w:b/>
        <w:szCs w:val="18"/>
      </w:rPr>
      <w:t>2</w:t>
    </w:r>
    <w:r w:rsidRPr="000F13AB">
      <w:rPr>
        <w:b/>
        <w:szCs w:val="18"/>
      </w:rPr>
      <w:fldChar w:fldCharType="end"/>
    </w:r>
    <w:r w:rsidRPr="000F13AB">
      <w:rPr>
        <w:szCs w:val="18"/>
      </w:rPr>
      <w:t xml:space="preserve"> of </w:t>
    </w:r>
    <w:r w:rsidRPr="000F13AB">
      <w:rPr>
        <w:b/>
        <w:szCs w:val="18"/>
      </w:rPr>
      <w:fldChar w:fldCharType="begin"/>
    </w:r>
    <w:r w:rsidRPr="000F13AB">
      <w:rPr>
        <w:b/>
        <w:szCs w:val="18"/>
      </w:rPr>
      <w:instrText xml:space="preserve"> NUMPAGES  \* Arabic  \* MERGEFORMAT </w:instrText>
    </w:r>
    <w:r w:rsidRPr="000F13AB">
      <w:rPr>
        <w:b/>
        <w:szCs w:val="18"/>
      </w:rPr>
      <w:fldChar w:fldCharType="separate"/>
    </w:r>
    <w:r w:rsidRPr="000F13AB">
      <w:rPr>
        <w:b/>
        <w:szCs w:val="18"/>
      </w:rPr>
      <w:t>3</w:t>
    </w:r>
    <w:r w:rsidRPr="000F13AB">
      <w:rPr>
        <w:b/>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3CE81" w14:textId="77777777" w:rsidR="00D67BA3" w:rsidRDefault="00D67BA3" w:rsidP="00C95150">
      <w:r>
        <w:separator/>
      </w:r>
    </w:p>
    <w:p w14:paraId="577620E0" w14:textId="77777777" w:rsidR="00D67BA3" w:rsidRDefault="00D67BA3"/>
  </w:footnote>
  <w:footnote w:type="continuationSeparator" w:id="0">
    <w:p w14:paraId="20B188F7" w14:textId="77777777" w:rsidR="00D67BA3" w:rsidRDefault="00D67BA3" w:rsidP="00C95150">
      <w:r>
        <w:continuationSeparator/>
      </w:r>
    </w:p>
    <w:p w14:paraId="55E0293F" w14:textId="77777777" w:rsidR="00D67BA3" w:rsidRDefault="00D67B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02928" w14:textId="127C9BA4" w:rsidR="00D31130" w:rsidRDefault="00D31130">
    <w:pPr>
      <w:pStyle w:val="Header"/>
    </w:pPr>
    <w:r>
      <w:rPr>
        <w:noProof/>
      </w:rPr>
      <w:drawing>
        <wp:anchor distT="0" distB="0" distL="114300" distR="114300" simplePos="0" relativeHeight="251658240" behindDoc="1" locked="0" layoutInCell="1" allowOverlap="1" wp14:anchorId="43E061D8" wp14:editId="0990F4B8">
          <wp:simplePos x="0" y="0"/>
          <wp:positionH relativeFrom="page">
            <wp:posOffset>8313</wp:posOffset>
          </wp:positionH>
          <wp:positionV relativeFrom="paragraph">
            <wp:posOffset>-270510</wp:posOffset>
          </wp:positionV>
          <wp:extent cx="7538789" cy="399011"/>
          <wp:effectExtent l="0" t="0" r="5080" b="1270"/>
          <wp:wrapNone/>
          <wp:docPr id="1583655380" name="Picture 1583655380"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background patter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b="96257"/>
                  <a:stretch/>
                </pic:blipFill>
                <pic:spPr bwMode="auto">
                  <a:xfrm>
                    <a:off x="0" y="0"/>
                    <a:ext cx="7540669" cy="3991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733C59" w14:textId="77777777" w:rsidR="00F1522D" w:rsidRDefault="00F1522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B6796" w14:textId="1B033771" w:rsidR="009A41D9" w:rsidRPr="002F7A55" w:rsidRDefault="009C765F">
    <w:pPr>
      <w:pStyle w:val="Header"/>
      <w:rPr>
        <w:sz w:val="10"/>
        <w:szCs w:val="12"/>
      </w:rPr>
    </w:pPr>
    <w:r>
      <w:rPr>
        <w:noProof/>
        <w:sz w:val="10"/>
        <w:szCs w:val="12"/>
      </w:rPr>
      <w:drawing>
        <wp:anchor distT="0" distB="0" distL="114300" distR="114300" simplePos="0" relativeHeight="251658243" behindDoc="0" locked="0" layoutInCell="1" allowOverlap="1" wp14:anchorId="55AB5390" wp14:editId="35A08F79">
          <wp:simplePos x="0" y="0"/>
          <wp:positionH relativeFrom="margin">
            <wp:align>right</wp:align>
          </wp:positionH>
          <wp:positionV relativeFrom="paragraph">
            <wp:posOffset>-1905</wp:posOffset>
          </wp:positionV>
          <wp:extent cx="792051" cy="646043"/>
          <wp:effectExtent l="0" t="0" r="8255" b="1905"/>
          <wp:wrapNone/>
          <wp:docPr id="20115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2051" cy="64604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7A55" w:rsidRPr="002F7A55">
      <w:rPr>
        <w:noProof/>
        <w:sz w:val="10"/>
        <w:szCs w:val="12"/>
      </w:rPr>
      <mc:AlternateContent>
        <mc:Choice Requires="wps">
          <w:drawing>
            <wp:anchor distT="0" distB="0" distL="114300" distR="114300" simplePos="0" relativeHeight="251658242" behindDoc="0" locked="0" layoutInCell="1" allowOverlap="1" wp14:anchorId="35EDDC61" wp14:editId="116FA015">
              <wp:simplePos x="0" y="0"/>
              <wp:positionH relativeFrom="page">
                <wp:align>left</wp:align>
              </wp:positionH>
              <wp:positionV relativeFrom="paragraph">
                <wp:posOffset>-268224</wp:posOffset>
              </wp:positionV>
              <wp:extent cx="10654748" cy="178904"/>
              <wp:effectExtent l="0" t="0" r="13335" b="12065"/>
              <wp:wrapNone/>
              <wp:docPr id="339634675" name="Rectangle 1"/>
              <wp:cNvGraphicFramePr/>
              <a:graphic xmlns:a="http://schemas.openxmlformats.org/drawingml/2006/main">
                <a:graphicData uri="http://schemas.microsoft.com/office/word/2010/wordprocessingShape">
                  <wps:wsp>
                    <wps:cNvSpPr/>
                    <wps:spPr>
                      <a:xfrm>
                        <a:off x="0" y="0"/>
                        <a:ext cx="10654748" cy="178904"/>
                      </a:xfrm>
                      <a:prstGeom prst="rect">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5C7266E3">
            <v:rect id="Rectangle 1" style="position:absolute;margin-left:0;margin-top:-21.1pt;width:838.95pt;height:14.1pt;z-index:251665408;visibility:visible;mso-wrap-style:square;mso-wrap-distance-left:9pt;mso-wrap-distance-top:0;mso-wrap-distance-right:9pt;mso-wrap-distance-bottom:0;mso-position-horizontal:left;mso-position-horizontal-relative:page;mso-position-vertical:absolute;mso-position-vertical-relative:text;v-text-anchor:middle" o:spid="_x0000_s1026" fillcolor="#004559 [3204]" strokecolor="#004559 [3204]" strokeweight="2pt" w14:anchorId="676946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">
              <w10:wrap anchorx="page"/>
            </v:rect>
          </w:pict>
        </mc:Fallback>
      </mc:AlternateContent>
    </w:r>
  </w:p>
  <w:p w14:paraId="4C1D0D62" w14:textId="77777777" w:rsidR="00F1522D" w:rsidRDefault="00F1522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7FC99" w14:textId="77777777" w:rsidR="00F1522D" w:rsidRPr="00C2267C" w:rsidRDefault="00F1522D" w:rsidP="00EA10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CBEEBD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2F57E0"/>
    <w:multiLevelType w:val="hybridMultilevel"/>
    <w:tmpl w:val="91DC3EDE"/>
    <w:lvl w:ilvl="0" w:tplc="CA1C1B8E">
      <w:start w:val="9"/>
      <w:numFmt w:val="bullet"/>
      <w:lvlText w:val=""/>
      <w:lvlJc w:val="left"/>
      <w:pPr>
        <w:ind w:left="36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3353DB5"/>
    <w:multiLevelType w:val="hybridMultilevel"/>
    <w:tmpl w:val="5BC28492"/>
    <w:lvl w:ilvl="0" w:tplc="7248CCE0">
      <w:start w:val="1"/>
      <w:numFmt w:val="bullet"/>
      <w:pStyle w:val="MGlis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E02A42"/>
    <w:multiLevelType w:val="hybridMultilevel"/>
    <w:tmpl w:val="D424E6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987247"/>
    <w:multiLevelType w:val="hybridMultilevel"/>
    <w:tmpl w:val="5DFE648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E033BFE"/>
    <w:multiLevelType w:val="hybridMultilevel"/>
    <w:tmpl w:val="69E298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F5035D5"/>
    <w:multiLevelType w:val="hybridMultilevel"/>
    <w:tmpl w:val="F1F008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33E5D78"/>
    <w:multiLevelType w:val="hybridMultilevel"/>
    <w:tmpl w:val="0E72B0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6184DD1"/>
    <w:multiLevelType w:val="hybridMultilevel"/>
    <w:tmpl w:val="E8E2A2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88B429B"/>
    <w:multiLevelType w:val="hybridMultilevel"/>
    <w:tmpl w:val="D616BE7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A4D29FD"/>
    <w:multiLevelType w:val="hybridMultilevel"/>
    <w:tmpl w:val="384C369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1BBF14A7"/>
    <w:multiLevelType w:val="hybridMultilevel"/>
    <w:tmpl w:val="E2240BC0"/>
    <w:lvl w:ilvl="0" w:tplc="0C090001">
      <w:start w:val="1"/>
      <w:numFmt w:val="bullet"/>
      <w:lvlText w:val=""/>
      <w:lvlJc w:val="left"/>
      <w:pPr>
        <w:ind w:left="816" w:hanging="360"/>
      </w:pPr>
      <w:rPr>
        <w:rFonts w:ascii="Symbol" w:hAnsi="Symbol" w:hint="default"/>
      </w:rPr>
    </w:lvl>
    <w:lvl w:ilvl="1" w:tplc="0C090003" w:tentative="1">
      <w:start w:val="1"/>
      <w:numFmt w:val="bullet"/>
      <w:lvlText w:val="o"/>
      <w:lvlJc w:val="left"/>
      <w:pPr>
        <w:ind w:left="1536" w:hanging="360"/>
      </w:pPr>
      <w:rPr>
        <w:rFonts w:ascii="Courier New" w:hAnsi="Courier New" w:cs="Courier New" w:hint="default"/>
      </w:rPr>
    </w:lvl>
    <w:lvl w:ilvl="2" w:tplc="0C090005" w:tentative="1">
      <w:start w:val="1"/>
      <w:numFmt w:val="bullet"/>
      <w:lvlText w:val=""/>
      <w:lvlJc w:val="left"/>
      <w:pPr>
        <w:ind w:left="2256" w:hanging="360"/>
      </w:pPr>
      <w:rPr>
        <w:rFonts w:ascii="Wingdings" w:hAnsi="Wingdings" w:hint="default"/>
      </w:rPr>
    </w:lvl>
    <w:lvl w:ilvl="3" w:tplc="0C090001" w:tentative="1">
      <w:start w:val="1"/>
      <w:numFmt w:val="bullet"/>
      <w:lvlText w:val=""/>
      <w:lvlJc w:val="left"/>
      <w:pPr>
        <w:ind w:left="2976" w:hanging="360"/>
      </w:pPr>
      <w:rPr>
        <w:rFonts w:ascii="Symbol" w:hAnsi="Symbol" w:hint="default"/>
      </w:rPr>
    </w:lvl>
    <w:lvl w:ilvl="4" w:tplc="0C090003" w:tentative="1">
      <w:start w:val="1"/>
      <w:numFmt w:val="bullet"/>
      <w:lvlText w:val="o"/>
      <w:lvlJc w:val="left"/>
      <w:pPr>
        <w:ind w:left="3696" w:hanging="360"/>
      </w:pPr>
      <w:rPr>
        <w:rFonts w:ascii="Courier New" w:hAnsi="Courier New" w:cs="Courier New" w:hint="default"/>
      </w:rPr>
    </w:lvl>
    <w:lvl w:ilvl="5" w:tplc="0C090005" w:tentative="1">
      <w:start w:val="1"/>
      <w:numFmt w:val="bullet"/>
      <w:lvlText w:val=""/>
      <w:lvlJc w:val="left"/>
      <w:pPr>
        <w:ind w:left="4416" w:hanging="360"/>
      </w:pPr>
      <w:rPr>
        <w:rFonts w:ascii="Wingdings" w:hAnsi="Wingdings" w:hint="default"/>
      </w:rPr>
    </w:lvl>
    <w:lvl w:ilvl="6" w:tplc="0C090001" w:tentative="1">
      <w:start w:val="1"/>
      <w:numFmt w:val="bullet"/>
      <w:lvlText w:val=""/>
      <w:lvlJc w:val="left"/>
      <w:pPr>
        <w:ind w:left="5136" w:hanging="360"/>
      </w:pPr>
      <w:rPr>
        <w:rFonts w:ascii="Symbol" w:hAnsi="Symbol" w:hint="default"/>
      </w:rPr>
    </w:lvl>
    <w:lvl w:ilvl="7" w:tplc="0C090003" w:tentative="1">
      <w:start w:val="1"/>
      <w:numFmt w:val="bullet"/>
      <w:lvlText w:val="o"/>
      <w:lvlJc w:val="left"/>
      <w:pPr>
        <w:ind w:left="5856" w:hanging="360"/>
      </w:pPr>
      <w:rPr>
        <w:rFonts w:ascii="Courier New" w:hAnsi="Courier New" w:cs="Courier New" w:hint="default"/>
      </w:rPr>
    </w:lvl>
    <w:lvl w:ilvl="8" w:tplc="0C090005" w:tentative="1">
      <w:start w:val="1"/>
      <w:numFmt w:val="bullet"/>
      <w:lvlText w:val=""/>
      <w:lvlJc w:val="left"/>
      <w:pPr>
        <w:ind w:left="6576" w:hanging="360"/>
      </w:pPr>
      <w:rPr>
        <w:rFonts w:ascii="Wingdings" w:hAnsi="Wingdings" w:hint="default"/>
      </w:rPr>
    </w:lvl>
  </w:abstractNum>
  <w:abstractNum w:abstractNumId="12" w15:restartNumberingAfterBreak="0">
    <w:nsid w:val="258A48B8"/>
    <w:multiLevelType w:val="hybridMultilevel"/>
    <w:tmpl w:val="5554DFC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7C8678A"/>
    <w:multiLevelType w:val="hybridMultilevel"/>
    <w:tmpl w:val="EFF04B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D0D0F68"/>
    <w:multiLevelType w:val="hybridMultilevel"/>
    <w:tmpl w:val="60AAE82E"/>
    <w:lvl w:ilvl="0" w:tplc="DC600B50">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E164C97"/>
    <w:multiLevelType w:val="hybridMultilevel"/>
    <w:tmpl w:val="00786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01E3710"/>
    <w:multiLevelType w:val="hybridMultilevel"/>
    <w:tmpl w:val="2B78FB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0444CA3"/>
    <w:multiLevelType w:val="hybridMultilevel"/>
    <w:tmpl w:val="9E3285F6"/>
    <w:lvl w:ilvl="0" w:tplc="D7A42BC2">
      <w:start w:val="1"/>
      <w:numFmt w:val="decimal"/>
      <w:pStyle w:val="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3561D29"/>
    <w:multiLevelType w:val="hybridMultilevel"/>
    <w:tmpl w:val="A5CAD2C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3DC34E1"/>
    <w:multiLevelType w:val="hybridMultilevel"/>
    <w:tmpl w:val="A72478F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34514801"/>
    <w:multiLevelType w:val="hybridMultilevel"/>
    <w:tmpl w:val="55BEDCD4"/>
    <w:lvl w:ilvl="0" w:tplc="4E9AE9E8">
      <w:start w:val="1"/>
      <w:numFmt w:val="bullet"/>
      <w:pStyle w:val="ListParagraph"/>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A0B7BF6"/>
    <w:multiLevelType w:val="hybridMultilevel"/>
    <w:tmpl w:val="ADAE5E1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3A45342B"/>
    <w:multiLevelType w:val="hybridMultilevel"/>
    <w:tmpl w:val="C180BF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0EC61D8"/>
    <w:multiLevelType w:val="hybridMultilevel"/>
    <w:tmpl w:val="830ABD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13A00CE"/>
    <w:multiLevelType w:val="hybridMultilevel"/>
    <w:tmpl w:val="2E6EB0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4D27986"/>
    <w:multiLevelType w:val="hybridMultilevel"/>
    <w:tmpl w:val="C20CCC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C121AED"/>
    <w:multiLevelType w:val="hybridMultilevel"/>
    <w:tmpl w:val="35BE44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C577B98"/>
    <w:multiLevelType w:val="hybridMultilevel"/>
    <w:tmpl w:val="0D60761E"/>
    <w:lvl w:ilvl="0" w:tplc="005E84FA">
      <w:start w:val="201"/>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D2D7AF1"/>
    <w:multiLevelType w:val="hybridMultilevel"/>
    <w:tmpl w:val="99363BEC"/>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50B16EAD"/>
    <w:multiLevelType w:val="hybridMultilevel"/>
    <w:tmpl w:val="72220908"/>
    <w:lvl w:ilvl="0" w:tplc="0C090001">
      <w:start w:val="1"/>
      <w:numFmt w:val="bullet"/>
      <w:lvlText w:val=""/>
      <w:lvlJc w:val="left"/>
      <w:pPr>
        <w:ind w:left="816" w:hanging="360"/>
      </w:pPr>
      <w:rPr>
        <w:rFonts w:ascii="Symbol" w:hAnsi="Symbol" w:hint="default"/>
      </w:rPr>
    </w:lvl>
    <w:lvl w:ilvl="1" w:tplc="0C090003" w:tentative="1">
      <w:start w:val="1"/>
      <w:numFmt w:val="bullet"/>
      <w:lvlText w:val="o"/>
      <w:lvlJc w:val="left"/>
      <w:pPr>
        <w:ind w:left="1536" w:hanging="360"/>
      </w:pPr>
      <w:rPr>
        <w:rFonts w:ascii="Courier New" w:hAnsi="Courier New" w:cs="Courier New" w:hint="default"/>
      </w:rPr>
    </w:lvl>
    <w:lvl w:ilvl="2" w:tplc="0C090005" w:tentative="1">
      <w:start w:val="1"/>
      <w:numFmt w:val="bullet"/>
      <w:lvlText w:val=""/>
      <w:lvlJc w:val="left"/>
      <w:pPr>
        <w:ind w:left="2256" w:hanging="360"/>
      </w:pPr>
      <w:rPr>
        <w:rFonts w:ascii="Wingdings" w:hAnsi="Wingdings" w:hint="default"/>
      </w:rPr>
    </w:lvl>
    <w:lvl w:ilvl="3" w:tplc="0C090001" w:tentative="1">
      <w:start w:val="1"/>
      <w:numFmt w:val="bullet"/>
      <w:lvlText w:val=""/>
      <w:lvlJc w:val="left"/>
      <w:pPr>
        <w:ind w:left="2976" w:hanging="360"/>
      </w:pPr>
      <w:rPr>
        <w:rFonts w:ascii="Symbol" w:hAnsi="Symbol" w:hint="default"/>
      </w:rPr>
    </w:lvl>
    <w:lvl w:ilvl="4" w:tplc="0C090003" w:tentative="1">
      <w:start w:val="1"/>
      <w:numFmt w:val="bullet"/>
      <w:lvlText w:val="o"/>
      <w:lvlJc w:val="left"/>
      <w:pPr>
        <w:ind w:left="3696" w:hanging="360"/>
      </w:pPr>
      <w:rPr>
        <w:rFonts w:ascii="Courier New" w:hAnsi="Courier New" w:cs="Courier New" w:hint="default"/>
      </w:rPr>
    </w:lvl>
    <w:lvl w:ilvl="5" w:tplc="0C090005" w:tentative="1">
      <w:start w:val="1"/>
      <w:numFmt w:val="bullet"/>
      <w:lvlText w:val=""/>
      <w:lvlJc w:val="left"/>
      <w:pPr>
        <w:ind w:left="4416" w:hanging="360"/>
      </w:pPr>
      <w:rPr>
        <w:rFonts w:ascii="Wingdings" w:hAnsi="Wingdings" w:hint="default"/>
      </w:rPr>
    </w:lvl>
    <w:lvl w:ilvl="6" w:tplc="0C090001" w:tentative="1">
      <w:start w:val="1"/>
      <w:numFmt w:val="bullet"/>
      <w:lvlText w:val=""/>
      <w:lvlJc w:val="left"/>
      <w:pPr>
        <w:ind w:left="5136" w:hanging="360"/>
      </w:pPr>
      <w:rPr>
        <w:rFonts w:ascii="Symbol" w:hAnsi="Symbol" w:hint="default"/>
      </w:rPr>
    </w:lvl>
    <w:lvl w:ilvl="7" w:tplc="0C090003" w:tentative="1">
      <w:start w:val="1"/>
      <w:numFmt w:val="bullet"/>
      <w:lvlText w:val="o"/>
      <w:lvlJc w:val="left"/>
      <w:pPr>
        <w:ind w:left="5856" w:hanging="360"/>
      </w:pPr>
      <w:rPr>
        <w:rFonts w:ascii="Courier New" w:hAnsi="Courier New" w:cs="Courier New" w:hint="default"/>
      </w:rPr>
    </w:lvl>
    <w:lvl w:ilvl="8" w:tplc="0C090005" w:tentative="1">
      <w:start w:val="1"/>
      <w:numFmt w:val="bullet"/>
      <w:lvlText w:val=""/>
      <w:lvlJc w:val="left"/>
      <w:pPr>
        <w:ind w:left="6576" w:hanging="360"/>
      </w:pPr>
      <w:rPr>
        <w:rFonts w:ascii="Wingdings" w:hAnsi="Wingdings" w:hint="default"/>
      </w:rPr>
    </w:lvl>
  </w:abstractNum>
  <w:abstractNum w:abstractNumId="30" w15:restartNumberingAfterBreak="0">
    <w:nsid w:val="57B1794A"/>
    <w:multiLevelType w:val="hybridMultilevel"/>
    <w:tmpl w:val="C33EABA2"/>
    <w:lvl w:ilvl="0" w:tplc="818EC4A6">
      <w:start w:val="1"/>
      <w:numFmt w:val="bullet"/>
      <w:pStyle w:val="bos1"/>
      <w:lvlText w:val=""/>
      <w:lvlJc w:val="left"/>
      <w:pPr>
        <w:ind w:left="714" w:hanging="357"/>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765B03"/>
    <w:multiLevelType w:val="hybridMultilevel"/>
    <w:tmpl w:val="7B608F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3253C7D"/>
    <w:multiLevelType w:val="hybridMultilevel"/>
    <w:tmpl w:val="ED849ECA"/>
    <w:lvl w:ilvl="0" w:tplc="4E103360">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Arial"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Arial"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811254F"/>
    <w:multiLevelType w:val="hybridMultilevel"/>
    <w:tmpl w:val="036231A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6B167D6F"/>
    <w:multiLevelType w:val="hybridMultilevel"/>
    <w:tmpl w:val="DC86B49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5" w15:restartNumberingAfterBreak="0">
    <w:nsid w:val="6C7F00E7"/>
    <w:multiLevelType w:val="hybridMultilevel"/>
    <w:tmpl w:val="B6C2D9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0C209D4"/>
    <w:multiLevelType w:val="hybridMultilevel"/>
    <w:tmpl w:val="94EE07B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724931D5"/>
    <w:multiLevelType w:val="hybridMultilevel"/>
    <w:tmpl w:val="44004AC8"/>
    <w:lvl w:ilvl="0" w:tplc="6B02B7BC">
      <w:start w:val="10"/>
      <w:numFmt w:val="bullet"/>
      <w:lvlText w:val="-"/>
      <w:lvlJc w:val="left"/>
      <w:pPr>
        <w:ind w:left="1512" w:hanging="360"/>
      </w:pPr>
      <w:rPr>
        <w:rFonts w:ascii="Times New Roman" w:eastAsiaTheme="minorHAnsi" w:hAnsi="Times New Roman" w:cs="Times New Roman" w:hint="default"/>
      </w:rPr>
    </w:lvl>
    <w:lvl w:ilvl="1" w:tplc="0C090003" w:tentative="1">
      <w:start w:val="1"/>
      <w:numFmt w:val="bullet"/>
      <w:lvlText w:val="o"/>
      <w:lvlJc w:val="left"/>
      <w:pPr>
        <w:ind w:left="2232" w:hanging="360"/>
      </w:pPr>
      <w:rPr>
        <w:rFonts w:ascii="Courier New" w:hAnsi="Courier New" w:cs="Courier New" w:hint="default"/>
      </w:rPr>
    </w:lvl>
    <w:lvl w:ilvl="2" w:tplc="0C090005" w:tentative="1">
      <w:start w:val="1"/>
      <w:numFmt w:val="bullet"/>
      <w:lvlText w:val=""/>
      <w:lvlJc w:val="left"/>
      <w:pPr>
        <w:ind w:left="2952" w:hanging="360"/>
      </w:pPr>
      <w:rPr>
        <w:rFonts w:ascii="Wingdings" w:hAnsi="Wingdings" w:hint="default"/>
      </w:rPr>
    </w:lvl>
    <w:lvl w:ilvl="3" w:tplc="0C090001" w:tentative="1">
      <w:start w:val="1"/>
      <w:numFmt w:val="bullet"/>
      <w:lvlText w:val=""/>
      <w:lvlJc w:val="left"/>
      <w:pPr>
        <w:ind w:left="3672" w:hanging="360"/>
      </w:pPr>
      <w:rPr>
        <w:rFonts w:ascii="Symbol" w:hAnsi="Symbol" w:hint="default"/>
      </w:rPr>
    </w:lvl>
    <w:lvl w:ilvl="4" w:tplc="0C090003" w:tentative="1">
      <w:start w:val="1"/>
      <w:numFmt w:val="bullet"/>
      <w:lvlText w:val="o"/>
      <w:lvlJc w:val="left"/>
      <w:pPr>
        <w:ind w:left="4392" w:hanging="360"/>
      </w:pPr>
      <w:rPr>
        <w:rFonts w:ascii="Courier New" w:hAnsi="Courier New" w:cs="Courier New" w:hint="default"/>
      </w:rPr>
    </w:lvl>
    <w:lvl w:ilvl="5" w:tplc="0C090005" w:tentative="1">
      <w:start w:val="1"/>
      <w:numFmt w:val="bullet"/>
      <w:lvlText w:val=""/>
      <w:lvlJc w:val="left"/>
      <w:pPr>
        <w:ind w:left="5112" w:hanging="360"/>
      </w:pPr>
      <w:rPr>
        <w:rFonts w:ascii="Wingdings" w:hAnsi="Wingdings" w:hint="default"/>
      </w:rPr>
    </w:lvl>
    <w:lvl w:ilvl="6" w:tplc="0C090001" w:tentative="1">
      <w:start w:val="1"/>
      <w:numFmt w:val="bullet"/>
      <w:lvlText w:val=""/>
      <w:lvlJc w:val="left"/>
      <w:pPr>
        <w:ind w:left="5832" w:hanging="360"/>
      </w:pPr>
      <w:rPr>
        <w:rFonts w:ascii="Symbol" w:hAnsi="Symbol" w:hint="default"/>
      </w:rPr>
    </w:lvl>
    <w:lvl w:ilvl="7" w:tplc="0C090003" w:tentative="1">
      <w:start w:val="1"/>
      <w:numFmt w:val="bullet"/>
      <w:lvlText w:val="o"/>
      <w:lvlJc w:val="left"/>
      <w:pPr>
        <w:ind w:left="6552" w:hanging="360"/>
      </w:pPr>
      <w:rPr>
        <w:rFonts w:ascii="Courier New" w:hAnsi="Courier New" w:cs="Courier New" w:hint="default"/>
      </w:rPr>
    </w:lvl>
    <w:lvl w:ilvl="8" w:tplc="0C090005" w:tentative="1">
      <w:start w:val="1"/>
      <w:numFmt w:val="bullet"/>
      <w:lvlText w:val=""/>
      <w:lvlJc w:val="left"/>
      <w:pPr>
        <w:ind w:left="7272" w:hanging="360"/>
      </w:pPr>
      <w:rPr>
        <w:rFonts w:ascii="Wingdings" w:hAnsi="Wingdings" w:hint="default"/>
      </w:rPr>
    </w:lvl>
  </w:abstractNum>
  <w:abstractNum w:abstractNumId="38" w15:restartNumberingAfterBreak="0">
    <w:nsid w:val="72BF48B9"/>
    <w:multiLevelType w:val="hybridMultilevel"/>
    <w:tmpl w:val="2A5EB26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9" w15:restartNumberingAfterBreak="0">
    <w:nsid w:val="761271EF"/>
    <w:multiLevelType w:val="hybridMultilevel"/>
    <w:tmpl w:val="9258C9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77B68C3"/>
    <w:multiLevelType w:val="hybridMultilevel"/>
    <w:tmpl w:val="BD5059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89C457E"/>
    <w:multiLevelType w:val="hybridMultilevel"/>
    <w:tmpl w:val="6EAE7F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C8841E7"/>
    <w:multiLevelType w:val="hybridMultilevel"/>
    <w:tmpl w:val="F22C1B8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D72491F"/>
    <w:multiLevelType w:val="hybridMultilevel"/>
    <w:tmpl w:val="F1AE38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70394783">
    <w:abstractNumId w:val="0"/>
  </w:num>
  <w:num w:numId="2" w16cid:durableId="698892693">
    <w:abstractNumId w:val="14"/>
  </w:num>
  <w:num w:numId="3" w16cid:durableId="1881672516">
    <w:abstractNumId w:val="17"/>
  </w:num>
  <w:num w:numId="4" w16cid:durableId="1570845110">
    <w:abstractNumId w:val="30"/>
  </w:num>
  <w:num w:numId="5" w16cid:durableId="160585008">
    <w:abstractNumId w:val="32"/>
  </w:num>
  <w:num w:numId="6" w16cid:durableId="941910504">
    <w:abstractNumId w:val="27"/>
  </w:num>
  <w:num w:numId="7" w16cid:durableId="236672356">
    <w:abstractNumId w:val="15"/>
  </w:num>
  <w:num w:numId="8" w16cid:durableId="1581981324">
    <w:abstractNumId w:val="22"/>
  </w:num>
  <w:num w:numId="9" w16cid:durableId="1282833642">
    <w:abstractNumId w:val="25"/>
  </w:num>
  <w:num w:numId="10" w16cid:durableId="1937206512">
    <w:abstractNumId w:val="3"/>
  </w:num>
  <w:num w:numId="11" w16cid:durableId="475993491">
    <w:abstractNumId w:val="35"/>
  </w:num>
  <w:num w:numId="12" w16cid:durableId="1994944207">
    <w:abstractNumId w:val="24"/>
  </w:num>
  <w:num w:numId="13" w16cid:durableId="1115057051">
    <w:abstractNumId w:val="1"/>
  </w:num>
  <w:num w:numId="14" w16cid:durableId="1770925276">
    <w:abstractNumId w:val="37"/>
  </w:num>
  <w:num w:numId="15" w16cid:durableId="464157912">
    <w:abstractNumId w:val="20"/>
  </w:num>
  <w:num w:numId="16" w16cid:durableId="367880232">
    <w:abstractNumId w:val="8"/>
  </w:num>
  <w:num w:numId="17" w16cid:durableId="654526955">
    <w:abstractNumId w:val="39"/>
  </w:num>
  <w:num w:numId="18" w16cid:durableId="2117868113">
    <w:abstractNumId w:val="23"/>
  </w:num>
  <w:num w:numId="19" w16cid:durableId="1689596440">
    <w:abstractNumId w:val="40"/>
  </w:num>
  <w:num w:numId="20" w16cid:durableId="114057075">
    <w:abstractNumId w:val="43"/>
  </w:num>
  <w:num w:numId="21" w16cid:durableId="2073575956">
    <w:abstractNumId w:val="16"/>
  </w:num>
  <w:num w:numId="22" w16cid:durableId="281495082">
    <w:abstractNumId w:val="38"/>
  </w:num>
  <w:num w:numId="23" w16cid:durableId="1782459016">
    <w:abstractNumId w:val="34"/>
  </w:num>
  <w:num w:numId="24" w16cid:durableId="1661421140">
    <w:abstractNumId w:val="26"/>
  </w:num>
  <w:num w:numId="25" w16cid:durableId="2125952201">
    <w:abstractNumId w:val="9"/>
  </w:num>
  <w:num w:numId="26" w16cid:durableId="1458719613">
    <w:abstractNumId w:val="4"/>
  </w:num>
  <w:num w:numId="27" w16cid:durableId="436298023">
    <w:abstractNumId w:val="36"/>
  </w:num>
  <w:num w:numId="28" w16cid:durableId="568614601">
    <w:abstractNumId w:val="11"/>
  </w:num>
  <w:num w:numId="29" w16cid:durableId="622227495">
    <w:abstractNumId w:val="29"/>
  </w:num>
  <w:num w:numId="30" w16cid:durableId="131095254">
    <w:abstractNumId w:val="2"/>
  </w:num>
  <w:num w:numId="31" w16cid:durableId="1715544597">
    <w:abstractNumId w:val="12"/>
  </w:num>
  <w:num w:numId="32" w16cid:durableId="1860774379">
    <w:abstractNumId w:val="28"/>
  </w:num>
  <w:num w:numId="33" w16cid:durableId="129906131">
    <w:abstractNumId w:val="10"/>
  </w:num>
  <w:num w:numId="34" w16cid:durableId="1331637734">
    <w:abstractNumId w:val="42"/>
  </w:num>
  <w:num w:numId="35" w16cid:durableId="1264612415">
    <w:abstractNumId w:val="41"/>
  </w:num>
  <w:num w:numId="36" w16cid:durableId="1261643656">
    <w:abstractNumId w:val="21"/>
  </w:num>
  <w:num w:numId="37" w16cid:durableId="1015765289">
    <w:abstractNumId w:val="19"/>
  </w:num>
  <w:num w:numId="38" w16cid:durableId="819925976">
    <w:abstractNumId w:val="33"/>
  </w:num>
  <w:num w:numId="39" w16cid:durableId="1963803959">
    <w:abstractNumId w:val="6"/>
  </w:num>
  <w:num w:numId="40" w16cid:durableId="1408454117">
    <w:abstractNumId w:val="7"/>
  </w:num>
  <w:num w:numId="41" w16cid:durableId="33848442">
    <w:abstractNumId w:val="13"/>
  </w:num>
  <w:num w:numId="42" w16cid:durableId="1267428097">
    <w:abstractNumId w:val="31"/>
  </w:num>
  <w:num w:numId="43" w16cid:durableId="1593466119">
    <w:abstractNumId w:val="5"/>
  </w:num>
  <w:num w:numId="44" w16cid:durableId="411241029">
    <w:abstractNumId w:val="18"/>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zabeth Seares">
    <w15:presenceInfo w15:providerId="AD" w15:userId="S::e.seares@arden.nsw.edu.au::1e2d3ba5-7de0-4622-9c85-91a703ade299"/>
  </w15:person>
  <w15:person w15:author="Melroy Drego">
    <w15:presenceInfo w15:providerId="AD" w15:userId="S::m.drego@arden.nsw.edu.au::a483c224-4c65-4fce-a00b-d869dc886c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9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E70"/>
    <w:rsid w:val="00000ADA"/>
    <w:rsid w:val="000015B3"/>
    <w:rsid w:val="00001870"/>
    <w:rsid w:val="00001D5E"/>
    <w:rsid w:val="00002E34"/>
    <w:rsid w:val="00002E6D"/>
    <w:rsid w:val="000033AA"/>
    <w:rsid w:val="000053C8"/>
    <w:rsid w:val="00005980"/>
    <w:rsid w:val="00005A24"/>
    <w:rsid w:val="00006A74"/>
    <w:rsid w:val="00006F45"/>
    <w:rsid w:val="0001006B"/>
    <w:rsid w:val="00010D87"/>
    <w:rsid w:val="000111C0"/>
    <w:rsid w:val="00012FB2"/>
    <w:rsid w:val="00013E71"/>
    <w:rsid w:val="00016C8C"/>
    <w:rsid w:val="0002058A"/>
    <w:rsid w:val="00023097"/>
    <w:rsid w:val="0002705B"/>
    <w:rsid w:val="000323FC"/>
    <w:rsid w:val="00033297"/>
    <w:rsid w:val="00033AE7"/>
    <w:rsid w:val="000348C9"/>
    <w:rsid w:val="00034DD1"/>
    <w:rsid w:val="0003567F"/>
    <w:rsid w:val="000360FB"/>
    <w:rsid w:val="000361C6"/>
    <w:rsid w:val="000361E5"/>
    <w:rsid w:val="00037F2F"/>
    <w:rsid w:val="00043D59"/>
    <w:rsid w:val="000453CA"/>
    <w:rsid w:val="00046553"/>
    <w:rsid w:val="00051AE9"/>
    <w:rsid w:val="00051F75"/>
    <w:rsid w:val="000532A9"/>
    <w:rsid w:val="00053359"/>
    <w:rsid w:val="000535FA"/>
    <w:rsid w:val="00053A74"/>
    <w:rsid w:val="00055A3A"/>
    <w:rsid w:val="00056AC4"/>
    <w:rsid w:val="000572CD"/>
    <w:rsid w:val="00061F41"/>
    <w:rsid w:val="0006487C"/>
    <w:rsid w:val="00065217"/>
    <w:rsid w:val="000658CF"/>
    <w:rsid w:val="00071091"/>
    <w:rsid w:val="00072B0B"/>
    <w:rsid w:val="00075054"/>
    <w:rsid w:val="000753CA"/>
    <w:rsid w:val="0007612B"/>
    <w:rsid w:val="00080635"/>
    <w:rsid w:val="00080B17"/>
    <w:rsid w:val="00081094"/>
    <w:rsid w:val="00081613"/>
    <w:rsid w:val="00082B0B"/>
    <w:rsid w:val="00082B13"/>
    <w:rsid w:val="0008467A"/>
    <w:rsid w:val="00085835"/>
    <w:rsid w:val="000864DE"/>
    <w:rsid w:val="0008691B"/>
    <w:rsid w:val="000922E0"/>
    <w:rsid w:val="000940BC"/>
    <w:rsid w:val="0009517D"/>
    <w:rsid w:val="000968E8"/>
    <w:rsid w:val="00096ECF"/>
    <w:rsid w:val="00097B35"/>
    <w:rsid w:val="000A0722"/>
    <w:rsid w:val="000A0DA4"/>
    <w:rsid w:val="000A58EA"/>
    <w:rsid w:val="000A6F38"/>
    <w:rsid w:val="000A7F20"/>
    <w:rsid w:val="000B0EC9"/>
    <w:rsid w:val="000B2735"/>
    <w:rsid w:val="000B39D0"/>
    <w:rsid w:val="000B39E8"/>
    <w:rsid w:val="000B5177"/>
    <w:rsid w:val="000B5495"/>
    <w:rsid w:val="000C026D"/>
    <w:rsid w:val="000C13E4"/>
    <w:rsid w:val="000C2E74"/>
    <w:rsid w:val="000C3660"/>
    <w:rsid w:val="000C3FBE"/>
    <w:rsid w:val="000C4E2A"/>
    <w:rsid w:val="000D060A"/>
    <w:rsid w:val="000D3714"/>
    <w:rsid w:val="000D3F8A"/>
    <w:rsid w:val="000D64A0"/>
    <w:rsid w:val="000E04AA"/>
    <w:rsid w:val="000E4C61"/>
    <w:rsid w:val="000E566E"/>
    <w:rsid w:val="000E6E4A"/>
    <w:rsid w:val="000F371B"/>
    <w:rsid w:val="000F399C"/>
    <w:rsid w:val="000F3C33"/>
    <w:rsid w:val="000F425E"/>
    <w:rsid w:val="000F5091"/>
    <w:rsid w:val="000F7F04"/>
    <w:rsid w:val="0010114F"/>
    <w:rsid w:val="00101666"/>
    <w:rsid w:val="001026C7"/>
    <w:rsid w:val="00104A49"/>
    <w:rsid w:val="001051B6"/>
    <w:rsid w:val="00105A78"/>
    <w:rsid w:val="00106BD0"/>
    <w:rsid w:val="0010741E"/>
    <w:rsid w:val="00107CC0"/>
    <w:rsid w:val="001101A1"/>
    <w:rsid w:val="00110DDC"/>
    <w:rsid w:val="00110FDE"/>
    <w:rsid w:val="001118D5"/>
    <w:rsid w:val="00112BF2"/>
    <w:rsid w:val="00114193"/>
    <w:rsid w:val="00114589"/>
    <w:rsid w:val="00115736"/>
    <w:rsid w:val="00120989"/>
    <w:rsid w:val="001212A8"/>
    <w:rsid w:val="001217A5"/>
    <w:rsid w:val="00123368"/>
    <w:rsid w:val="00123D5D"/>
    <w:rsid w:val="0012420B"/>
    <w:rsid w:val="0012490B"/>
    <w:rsid w:val="00125DC3"/>
    <w:rsid w:val="00126BFD"/>
    <w:rsid w:val="001278DA"/>
    <w:rsid w:val="00137400"/>
    <w:rsid w:val="00137965"/>
    <w:rsid w:val="001433B1"/>
    <w:rsid w:val="00144860"/>
    <w:rsid w:val="001470B4"/>
    <w:rsid w:val="001504D6"/>
    <w:rsid w:val="001511AB"/>
    <w:rsid w:val="00152BF2"/>
    <w:rsid w:val="00152D0C"/>
    <w:rsid w:val="001552D9"/>
    <w:rsid w:val="00155F04"/>
    <w:rsid w:val="0016116D"/>
    <w:rsid w:val="0016160C"/>
    <w:rsid w:val="00164B51"/>
    <w:rsid w:val="00166C23"/>
    <w:rsid w:val="001671A5"/>
    <w:rsid w:val="0017022B"/>
    <w:rsid w:val="0017066D"/>
    <w:rsid w:val="001706F8"/>
    <w:rsid w:val="00172D9F"/>
    <w:rsid w:val="001755BC"/>
    <w:rsid w:val="00176787"/>
    <w:rsid w:val="00176914"/>
    <w:rsid w:val="001814D3"/>
    <w:rsid w:val="0018221B"/>
    <w:rsid w:val="00182FE1"/>
    <w:rsid w:val="00184054"/>
    <w:rsid w:val="001859D8"/>
    <w:rsid w:val="001868F3"/>
    <w:rsid w:val="00191889"/>
    <w:rsid w:val="00192313"/>
    <w:rsid w:val="001929F2"/>
    <w:rsid w:val="001945FC"/>
    <w:rsid w:val="00195A18"/>
    <w:rsid w:val="00195E06"/>
    <w:rsid w:val="001962F4"/>
    <w:rsid w:val="00196A51"/>
    <w:rsid w:val="00197241"/>
    <w:rsid w:val="00197D5B"/>
    <w:rsid w:val="00197FFE"/>
    <w:rsid w:val="001A073D"/>
    <w:rsid w:val="001A61F7"/>
    <w:rsid w:val="001B0D9F"/>
    <w:rsid w:val="001B0EA5"/>
    <w:rsid w:val="001B2A11"/>
    <w:rsid w:val="001B3A6F"/>
    <w:rsid w:val="001B58C5"/>
    <w:rsid w:val="001B5B5E"/>
    <w:rsid w:val="001B6701"/>
    <w:rsid w:val="001B6D2E"/>
    <w:rsid w:val="001B7FBE"/>
    <w:rsid w:val="001C424C"/>
    <w:rsid w:val="001C450D"/>
    <w:rsid w:val="001C63A8"/>
    <w:rsid w:val="001C7DB2"/>
    <w:rsid w:val="001D0739"/>
    <w:rsid w:val="001D1AC7"/>
    <w:rsid w:val="001D1B66"/>
    <w:rsid w:val="001D530C"/>
    <w:rsid w:val="001D720F"/>
    <w:rsid w:val="001D7312"/>
    <w:rsid w:val="001D7334"/>
    <w:rsid w:val="001E141E"/>
    <w:rsid w:val="001E2101"/>
    <w:rsid w:val="001E2975"/>
    <w:rsid w:val="001E618E"/>
    <w:rsid w:val="001E636A"/>
    <w:rsid w:val="001E72D0"/>
    <w:rsid w:val="001F1A3D"/>
    <w:rsid w:val="001F20E7"/>
    <w:rsid w:val="001F48F6"/>
    <w:rsid w:val="001F59FA"/>
    <w:rsid w:val="001F655E"/>
    <w:rsid w:val="001F77D1"/>
    <w:rsid w:val="00203A08"/>
    <w:rsid w:val="00204D0E"/>
    <w:rsid w:val="0020671D"/>
    <w:rsid w:val="00207125"/>
    <w:rsid w:val="00207308"/>
    <w:rsid w:val="00207BD1"/>
    <w:rsid w:val="00207D92"/>
    <w:rsid w:val="002103C3"/>
    <w:rsid w:val="00210EF2"/>
    <w:rsid w:val="00214DB6"/>
    <w:rsid w:val="00216BEB"/>
    <w:rsid w:val="00217664"/>
    <w:rsid w:val="00217A3C"/>
    <w:rsid w:val="00217AFA"/>
    <w:rsid w:val="00224472"/>
    <w:rsid w:val="002262AC"/>
    <w:rsid w:val="00227EC4"/>
    <w:rsid w:val="00227F14"/>
    <w:rsid w:val="002308ED"/>
    <w:rsid w:val="00230AA9"/>
    <w:rsid w:val="00230B7D"/>
    <w:rsid w:val="00231620"/>
    <w:rsid w:val="00231FB1"/>
    <w:rsid w:val="0023316C"/>
    <w:rsid w:val="0024586B"/>
    <w:rsid w:val="002469AD"/>
    <w:rsid w:val="00247743"/>
    <w:rsid w:val="00247F3D"/>
    <w:rsid w:val="00250AE8"/>
    <w:rsid w:val="00251851"/>
    <w:rsid w:val="00254C8D"/>
    <w:rsid w:val="002559E5"/>
    <w:rsid w:val="00256E03"/>
    <w:rsid w:val="00257312"/>
    <w:rsid w:val="00260AB1"/>
    <w:rsid w:val="00264A87"/>
    <w:rsid w:val="00264D09"/>
    <w:rsid w:val="002663C7"/>
    <w:rsid w:val="002676B8"/>
    <w:rsid w:val="00267765"/>
    <w:rsid w:val="002710C6"/>
    <w:rsid w:val="0027445C"/>
    <w:rsid w:val="0028397F"/>
    <w:rsid w:val="00283DBB"/>
    <w:rsid w:val="00286F1C"/>
    <w:rsid w:val="00287463"/>
    <w:rsid w:val="00287BF9"/>
    <w:rsid w:val="0029401E"/>
    <w:rsid w:val="00294C67"/>
    <w:rsid w:val="002A3F17"/>
    <w:rsid w:val="002A4C50"/>
    <w:rsid w:val="002A4E3B"/>
    <w:rsid w:val="002A5521"/>
    <w:rsid w:val="002A5F78"/>
    <w:rsid w:val="002B0A92"/>
    <w:rsid w:val="002B0E61"/>
    <w:rsid w:val="002B1E4E"/>
    <w:rsid w:val="002B29EC"/>
    <w:rsid w:val="002B36B1"/>
    <w:rsid w:val="002B7BE0"/>
    <w:rsid w:val="002C00C9"/>
    <w:rsid w:val="002C073F"/>
    <w:rsid w:val="002C1258"/>
    <w:rsid w:val="002C1738"/>
    <w:rsid w:val="002C38FF"/>
    <w:rsid w:val="002C3C97"/>
    <w:rsid w:val="002C7B51"/>
    <w:rsid w:val="002D1029"/>
    <w:rsid w:val="002D325A"/>
    <w:rsid w:val="002D5094"/>
    <w:rsid w:val="002D551C"/>
    <w:rsid w:val="002D555A"/>
    <w:rsid w:val="002D692D"/>
    <w:rsid w:val="002D6E78"/>
    <w:rsid w:val="002D709E"/>
    <w:rsid w:val="002E022D"/>
    <w:rsid w:val="002E2A7F"/>
    <w:rsid w:val="002E2AFD"/>
    <w:rsid w:val="002E4265"/>
    <w:rsid w:val="002E42CA"/>
    <w:rsid w:val="002E4806"/>
    <w:rsid w:val="002E4D00"/>
    <w:rsid w:val="002E5411"/>
    <w:rsid w:val="002E6118"/>
    <w:rsid w:val="002E6E6C"/>
    <w:rsid w:val="002E71A6"/>
    <w:rsid w:val="002E793E"/>
    <w:rsid w:val="002F0B74"/>
    <w:rsid w:val="002F0E17"/>
    <w:rsid w:val="002F2658"/>
    <w:rsid w:val="002F26BD"/>
    <w:rsid w:val="002F5CA2"/>
    <w:rsid w:val="002F75E6"/>
    <w:rsid w:val="002F7A55"/>
    <w:rsid w:val="002F7B4A"/>
    <w:rsid w:val="00300E8D"/>
    <w:rsid w:val="0030139A"/>
    <w:rsid w:val="003015FE"/>
    <w:rsid w:val="00302227"/>
    <w:rsid w:val="00302301"/>
    <w:rsid w:val="0030329E"/>
    <w:rsid w:val="003034E9"/>
    <w:rsid w:val="00303D9B"/>
    <w:rsid w:val="00304380"/>
    <w:rsid w:val="00304477"/>
    <w:rsid w:val="00304666"/>
    <w:rsid w:val="0030509B"/>
    <w:rsid w:val="003066B6"/>
    <w:rsid w:val="003148CA"/>
    <w:rsid w:val="0031581B"/>
    <w:rsid w:val="00315AD3"/>
    <w:rsid w:val="0032129A"/>
    <w:rsid w:val="00321646"/>
    <w:rsid w:val="0032379C"/>
    <w:rsid w:val="00324F0C"/>
    <w:rsid w:val="00331464"/>
    <w:rsid w:val="00334F7F"/>
    <w:rsid w:val="003376AF"/>
    <w:rsid w:val="00341315"/>
    <w:rsid w:val="00341E1E"/>
    <w:rsid w:val="00342E40"/>
    <w:rsid w:val="00343667"/>
    <w:rsid w:val="00345A7E"/>
    <w:rsid w:val="00345E65"/>
    <w:rsid w:val="00346AEE"/>
    <w:rsid w:val="00350476"/>
    <w:rsid w:val="003508AF"/>
    <w:rsid w:val="0035124C"/>
    <w:rsid w:val="0035155C"/>
    <w:rsid w:val="003526F2"/>
    <w:rsid w:val="00352D2B"/>
    <w:rsid w:val="00354EB9"/>
    <w:rsid w:val="00355898"/>
    <w:rsid w:val="003563DA"/>
    <w:rsid w:val="00356483"/>
    <w:rsid w:val="003567C2"/>
    <w:rsid w:val="00357411"/>
    <w:rsid w:val="00360E56"/>
    <w:rsid w:val="00361792"/>
    <w:rsid w:val="003628C0"/>
    <w:rsid w:val="00365E40"/>
    <w:rsid w:val="00370D8C"/>
    <w:rsid w:val="00371751"/>
    <w:rsid w:val="00373B4E"/>
    <w:rsid w:val="00374BB2"/>
    <w:rsid w:val="00377E22"/>
    <w:rsid w:val="0038059E"/>
    <w:rsid w:val="00380714"/>
    <w:rsid w:val="00381372"/>
    <w:rsid w:val="0038254C"/>
    <w:rsid w:val="003828A7"/>
    <w:rsid w:val="00382A6A"/>
    <w:rsid w:val="00382E90"/>
    <w:rsid w:val="00385352"/>
    <w:rsid w:val="0038564A"/>
    <w:rsid w:val="00390511"/>
    <w:rsid w:val="00390561"/>
    <w:rsid w:val="00390912"/>
    <w:rsid w:val="00390D6E"/>
    <w:rsid w:val="00391409"/>
    <w:rsid w:val="003920C3"/>
    <w:rsid w:val="0039214F"/>
    <w:rsid w:val="003940E3"/>
    <w:rsid w:val="00394F06"/>
    <w:rsid w:val="003A38B5"/>
    <w:rsid w:val="003A51B2"/>
    <w:rsid w:val="003A6D5A"/>
    <w:rsid w:val="003A761B"/>
    <w:rsid w:val="003B0696"/>
    <w:rsid w:val="003B2D9A"/>
    <w:rsid w:val="003B2F30"/>
    <w:rsid w:val="003B32BB"/>
    <w:rsid w:val="003B48E3"/>
    <w:rsid w:val="003B5591"/>
    <w:rsid w:val="003B6B2A"/>
    <w:rsid w:val="003B78B5"/>
    <w:rsid w:val="003C008C"/>
    <w:rsid w:val="003C176E"/>
    <w:rsid w:val="003C1C23"/>
    <w:rsid w:val="003C430B"/>
    <w:rsid w:val="003C6E40"/>
    <w:rsid w:val="003C7D13"/>
    <w:rsid w:val="003D21CA"/>
    <w:rsid w:val="003D3473"/>
    <w:rsid w:val="003D3CF4"/>
    <w:rsid w:val="003D3FEF"/>
    <w:rsid w:val="003D4A98"/>
    <w:rsid w:val="003D55F9"/>
    <w:rsid w:val="003D5F76"/>
    <w:rsid w:val="003D688B"/>
    <w:rsid w:val="003D79C5"/>
    <w:rsid w:val="003D7A01"/>
    <w:rsid w:val="003E05D9"/>
    <w:rsid w:val="003E29E5"/>
    <w:rsid w:val="003E3B5C"/>
    <w:rsid w:val="003E3F18"/>
    <w:rsid w:val="003E5679"/>
    <w:rsid w:val="003E6785"/>
    <w:rsid w:val="003E720E"/>
    <w:rsid w:val="003F1391"/>
    <w:rsid w:val="003F15A8"/>
    <w:rsid w:val="003F2B96"/>
    <w:rsid w:val="003F2C48"/>
    <w:rsid w:val="003F5B6C"/>
    <w:rsid w:val="003F679F"/>
    <w:rsid w:val="003F7336"/>
    <w:rsid w:val="0040196D"/>
    <w:rsid w:val="00403CC2"/>
    <w:rsid w:val="0040401B"/>
    <w:rsid w:val="004045C6"/>
    <w:rsid w:val="00404B1C"/>
    <w:rsid w:val="004060ED"/>
    <w:rsid w:val="00413CF1"/>
    <w:rsid w:val="004141D6"/>
    <w:rsid w:val="00414843"/>
    <w:rsid w:val="0041750E"/>
    <w:rsid w:val="00417DDC"/>
    <w:rsid w:val="00417EFE"/>
    <w:rsid w:val="004208A3"/>
    <w:rsid w:val="00422350"/>
    <w:rsid w:val="004229D9"/>
    <w:rsid w:val="00423CFB"/>
    <w:rsid w:val="00424ADC"/>
    <w:rsid w:val="00430A12"/>
    <w:rsid w:val="004356EC"/>
    <w:rsid w:val="0043737E"/>
    <w:rsid w:val="00437B2E"/>
    <w:rsid w:val="00440840"/>
    <w:rsid w:val="00442211"/>
    <w:rsid w:val="00443323"/>
    <w:rsid w:val="004442D4"/>
    <w:rsid w:val="00444A01"/>
    <w:rsid w:val="00444B86"/>
    <w:rsid w:val="00445262"/>
    <w:rsid w:val="00446BDA"/>
    <w:rsid w:val="0044707B"/>
    <w:rsid w:val="00452696"/>
    <w:rsid w:val="0045377A"/>
    <w:rsid w:val="00456872"/>
    <w:rsid w:val="00457711"/>
    <w:rsid w:val="004622CA"/>
    <w:rsid w:val="004630FE"/>
    <w:rsid w:val="004636CC"/>
    <w:rsid w:val="00466E56"/>
    <w:rsid w:val="004707D3"/>
    <w:rsid w:val="00470CBE"/>
    <w:rsid w:val="00473957"/>
    <w:rsid w:val="00473B0D"/>
    <w:rsid w:val="00473C24"/>
    <w:rsid w:val="00473CBB"/>
    <w:rsid w:val="00474063"/>
    <w:rsid w:val="004747C0"/>
    <w:rsid w:val="004759E2"/>
    <w:rsid w:val="00475A69"/>
    <w:rsid w:val="004760C8"/>
    <w:rsid w:val="00476B01"/>
    <w:rsid w:val="00477050"/>
    <w:rsid w:val="00482B46"/>
    <w:rsid w:val="004836F8"/>
    <w:rsid w:val="00483731"/>
    <w:rsid w:val="00483E7C"/>
    <w:rsid w:val="004858AE"/>
    <w:rsid w:val="00486E77"/>
    <w:rsid w:val="004903A4"/>
    <w:rsid w:val="00490D3A"/>
    <w:rsid w:val="0049244D"/>
    <w:rsid w:val="004947E6"/>
    <w:rsid w:val="004965A2"/>
    <w:rsid w:val="00496F6F"/>
    <w:rsid w:val="004A11A9"/>
    <w:rsid w:val="004A1403"/>
    <w:rsid w:val="004A1FF3"/>
    <w:rsid w:val="004A4094"/>
    <w:rsid w:val="004A5252"/>
    <w:rsid w:val="004A6EAC"/>
    <w:rsid w:val="004B0EF2"/>
    <w:rsid w:val="004B174E"/>
    <w:rsid w:val="004B1D49"/>
    <w:rsid w:val="004B501E"/>
    <w:rsid w:val="004B5F98"/>
    <w:rsid w:val="004C24A8"/>
    <w:rsid w:val="004C3C87"/>
    <w:rsid w:val="004C7A60"/>
    <w:rsid w:val="004D457A"/>
    <w:rsid w:val="004D64D7"/>
    <w:rsid w:val="004D6737"/>
    <w:rsid w:val="004D7B90"/>
    <w:rsid w:val="004E036A"/>
    <w:rsid w:val="004E0465"/>
    <w:rsid w:val="004E0FE9"/>
    <w:rsid w:val="004E1D8A"/>
    <w:rsid w:val="004E3A2A"/>
    <w:rsid w:val="004E745D"/>
    <w:rsid w:val="004E78B6"/>
    <w:rsid w:val="004F01E8"/>
    <w:rsid w:val="004F0F24"/>
    <w:rsid w:val="004F4BE0"/>
    <w:rsid w:val="004F6FB5"/>
    <w:rsid w:val="005002A0"/>
    <w:rsid w:val="005029D5"/>
    <w:rsid w:val="005047C0"/>
    <w:rsid w:val="005049FC"/>
    <w:rsid w:val="00504CA7"/>
    <w:rsid w:val="0050523B"/>
    <w:rsid w:val="0050523F"/>
    <w:rsid w:val="00507954"/>
    <w:rsid w:val="00510E5C"/>
    <w:rsid w:val="005139D7"/>
    <w:rsid w:val="00514F41"/>
    <w:rsid w:val="0052095D"/>
    <w:rsid w:val="005279B7"/>
    <w:rsid w:val="00530B01"/>
    <w:rsid w:val="00531265"/>
    <w:rsid w:val="005321A6"/>
    <w:rsid w:val="005321B3"/>
    <w:rsid w:val="00532776"/>
    <w:rsid w:val="00533615"/>
    <w:rsid w:val="005361A6"/>
    <w:rsid w:val="005363FB"/>
    <w:rsid w:val="005368AC"/>
    <w:rsid w:val="00537954"/>
    <w:rsid w:val="00546869"/>
    <w:rsid w:val="00546E47"/>
    <w:rsid w:val="005473E9"/>
    <w:rsid w:val="00551B5A"/>
    <w:rsid w:val="005522E9"/>
    <w:rsid w:val="0055501E"/>
    <w:rsid w:val="005562C5"/>
    <w:rsid w:val="005603BC"/>
    <w:rsid w:val="00560DBA"/>
    <w:rsid w:val="00561F68"/>
    <w:rsid w:val="005625E1"/>
    <w:rsid w:val="00563413"/>
    <w:rsid w:val="00565CC9"/>
    <w:rsid w:val="00566684"/>
    <w:rsid w:val="00567347"/>
    <w:rsid w:val="00567454"/>
    <w:rsid w:val="00570D60"/>
    <w:rsid w:val="00571980"/>
    <w:rsid w:val="00575A42"/>
    <w:rsid w:val="00575A51"/>
    <w:rsid w:val="00577938"/>
    <w:rsid w:val="0058090C"/>
    <w:rsid w:val="00585C57"/>
    <w:rsid w:val="00587288"/>
    <w:rsid w:val="005901D4"/>
    <w:rsid w:val="005904E2"/>
    <w:rsid w:val="00590688"/>
    <w:rsid w:val="005911D7"/>
    <w:rsid w:val="005915B3"/>
    <w:rsid w:val="00591BEA"/>
    <w:rsid w:val="005924EA"/>
    <w:rsid w:val="005938AA"/>
    <w:rsid w:val="0059530C"/>
    <w:rsid w:val="005975AC"/>
    <w:rsid w:val="005A0C00"/>
    <w:rsid w:val="005A16FC"/>
    <w:rsid w:val="005A2FDD"/>
    <w:rsid w:val="005A6DE6"/>
    <w:rsid w:val="005B0282"/>
    <w:rsid w:val="005B3672"/>
    <w:rsid w:val="005C1E70"/>
    <w:rsid w:val="005C2B25"/>
    <w:rsid w:val="005C544A"/>
    <w:rsid w:val="005C6C68"/>
    <w:rsid w:val="005C7E08"/>
    <w:rsid w:val="005D02EE"/>
    <w:rsid w:val="005D0FAC"/>
    <w:rsid w:val="005D418C"/>
    <w:rsid w:val="005D43DB"/>
    <w:rsid w:val="005D7DEA"/>
    <w:rsid w:val="005E0B57"/>
    <w:rsid w:val="005E189F"/>
    <w:rsid w:val="005E5ED6"/>
    <w:rsid w:val="005E7223"/>
    <w:rsid w:val="005E74C7"/>
    <w:rsid w:val="005F0F73"/>
    <w:rsid w:val="005F1452"/>
    <w:rsid w:val="005F1BA9"/>
    <w:rsid w:val="005F534B"/>
    <w:rsid w:val="005F5AF4"/>
    <w:rsid w:val="005F5B05"/>
    <w:rsid w:val="00602CE2"/>
    <w:rsid w:val="00605EA5"/>
    <w:rsid w:val="00607AC7"/>
    <w:rsid w:val="00610569"/>
    <w:rsid w:val="00612312"/>
    <w:rsid w:val="006157BF"/>
    <w:rsid w:val="006165B2"/>
    <w:rsid w:val="00616AA2"/>
    <w:rsid w:val="00620495"/>
    <w:rsid w:val="00625BE4"/>
    <w:rsid w:val="006266E2"/>
    <w:rsid w:val="00627384"/>
    <w:rsid w:val="00627E70"/>
    <w:rsid w:val="00631973"/>
    <w:rsid w:val="006333E8"/>
    <w:rsid w:val="006338AC"/>
    <w:rsid w:val="00634113"/>
    <w:rsid w:val="00635CAE"/>
    <w:rsid w:val="00640173"/>
    <w:rsid w:val="00642CE0"/>
    <w:rsid w:val="006446DF"/>
    <w:rsid w:val="0064524E"/>
    <w:rsid w:val="0064698D"/>
    <w:rsid w:val="00646A31"/>
    <w:rsid w:val="00650A22"/>
    <w:rsid w:val="00650E4C"/>
    <w:rsid w:val="00651E63"/>
    <w:rsid w:val="00651F98"/>
    <w:rsid w:val="00656E00"/>
    <w:rsid w:val="0066018B"/>
    <w:rsid w:val="006623D9"/>
    <w:rsid w:val="00662541"/>
    <w:rsid w:val="0066326D"/>
    <w:rsid w:val="006633D8"/>
    <w:rsid w:val="0066521D"/>
    <w:rsid w:val="00665F03"/>
    <w:rsid w:val="00670260"/>
    <w:rsid w:val="006713BF"/>
    <w:rsid w:val="00673079"/>
    <w:rsid w:val="00674D6E"/>
    <w:rsid w:val="00675210"/>
    <w:rsid w:val="00676841"/>
    <w:rsid w:val="0067705A"/>
    <w:rsid w:val="006817F1"/>
    <w:rsid w:val="00681B4D"/>
    <w:rsid w:val="006823B0"/>
    <w:rsid w:val="00682798"/>
    <w:rsid w:val="006832DE"/>
    <w:rsid w:val="00686C2B"/>
    <w:rsid w:val="00686E1F"/>
    <w:rsid w:val="0068789F"/>
    <w:rsid w:val="00690835"/>
    <w:rsid w:val="00690B0E"/>
    <w:rsid w:val="0069250B"/>
    <w:rsid w:val="00692C42"/>
    <w:rsid w:val="006940EA"/>
    <w:rsid w:val="006948B1"/>
    <w:rsid w:val="00695826"/>
    <w:rsid w:val="006959A4"/>
    <w:rsid w:val="00695E2C"/>
    <w:rsid w:val="006963D3"/>
    <w:rsid w:val="006A1A58"/>
    <w:rsid w:val="006A256B"/>
    <w:rsid w:val="006A3FAE"/>
    <w:rsid w:val="006A4585"/>
    <w:rsid w:val="006A5ED6"/>
    <w:rsid w:val="006A76B4"/>
    <w:rsid w:val="006B0B7B"/>
    <w:rsid w:val="006B2A5B"/>
    <w:rsid w:val="006B2E30"/>
    <w:rsid w:val="006B5ACC"/>
    <w:rsid w:val="006B6604"/>
    <w:rsid w:val="006B6DF4"/>
    <w:rsid w:val="006B70C2"/>
    <w:rsid w:val="006C0982"/>
    <w:rsid w:val="006C0A13"/>
    <w:rsid w:val="006C2806"/>
    <w:rsid w:val="006C3514"/>
    <w:rsid w:val="006C3C33"/>
    <w:rsid w:val="006C5F70"/>
    <w:rsid w:val="006C677D"/>
    <w:rsid w:val="006C79D7"/>
    <w:rsid w:val="006D00DE"/>
    <w:rsid w:val="006D091E"/>
    <w:rsid w:val="006D4BAF"/>
    <w:rsid w:val="006D705A"/>
    <w:rsid w:val="006E34A8"/>
    <w:rsid w:val="006E4130"/>
    <w:rsid w:val="006E6731"/>
    <w:rsid w:val="006E6DD8"/>
    <w:rsid w:val="006E7DE1"/>
    <w:rsid w:val="006F2F1C"/>
    <w:rsid w:val="006F3B49"/>
    <w:rsid w:val="006F3EBE"/>
    <w:rsid w:val="006F3ED9"/>
    <w:rsid w:val="006F5186"/>
    <w:rsid w:val="00700DCB"/>
    <w:rsid w:val="00703669"/>
    <w:rsid w:val="00705C2B"/>
    <w:rsid w:val="0070615A"/>
    <w:rsid w:val="00707035"/>
    <w:rsid w:val="007103AC"/>
    <w:rsid w:val="007118D3"/>
    <w:rsid w:val="00715667"/>
    <w:rsid w:val="00715A4E"/>
    <w:rsid w:val="00715AA5"/>
    <w:rsid w:val="00721183"/>
    <w:rsid w:val="007211BF"/>
    <w:rsid w:val="00722B6E"/>
    <w:rsid w:val="00730581"/>
    <w:rsid w:val="00730884"/>
    <w:rsid w:val="00730946"/>
    <w:rsid w:val="00732584"/>
    <w:rsid w:val="007328E8"/>
    <w:rsid w:val="0073589D"/>
    <w:rsid w:val="00736B28"/>
    <w:rsid w:val="00740B16"/>
    <w:rsid w:val="007431CE"/>
    <w:rsid w:val="007446CF"/>
    <w:rsid w:val="00751262"/>
    <w:rsid w:val="007522CF"/>
    <w:rsid w:val="00753BAB"/>
    <w:rsid w:val="00755391"/>
    <w:rsid w:val="0075565D"/>
    <w:rsid w:val="007573DE"/>
    <w:rsid w:val="00760787"/>
    <w:rsid w:val="00762135"/>
    <w:rsid w:val="007646C1"/>
    <w:rsid w:val="00764EAF"/>
    <w:rsid w:val="00765871"/>
    <w:rsid w:val="007671F0"/>
    <w:rsid w:val="007708F8"/>
    <w:rsid w:val="007713A1"/>
    <w:rsid w:val="00771EE4"/>
    <w:rsid w:val="00774B25"/>
    <w:rsid w:val="00776233"/>
    <w:rsid w:val="00776284"/>
    <w:rsid w:val="00776E9D"/>
    <w:rsid w:val="00777832"/>
    <w:rsid w:val="00780DED"/>
    <w:rsid w:val="00781E4F"/>
    <w:rsid w:val="007863FA"/>
    <w:rsid w:val="007902F5"/>
    <w:rsid w:val="007960A1"/>
    <w:rsid w:val="0079678F"/>
    <w:rsid w:val="007A512B"/>
    <w:rsid w:val="007A69E9"/>
    <w:rsid w:val="007B02A0"/>
    <w:rsid w:val="007B101F"/>
    <w:rsid w:val="007B2053"/>
    <w:rsid w:val="007B231A"/>
    <w:rsid w:val="007B4F89"/>
    <w:rsid w:val="007B5614"/>
    <w:rsid w:val="007B642A"/>
    <w:rsid w:val="007B75B6"/>
    <w:rsid w:val="007C071D"/>
    <w:rsid w:val="007C0FD7"/>
    <w:rsid w:val="007C3925"/>
    <w:rsid w:val="007C3A5A"/>
    <w:rsid w:val="007D1BB0"/>
    <w:rsid w:val="007D5833"/>
    <w:rsid w:val="007D6EBA"/>
    <w:rsid w:val="007E0F02"/>
    <w:rsid w:val="007E1C93"/>
    <w:rsid w:val="007E2709"/>
    <w:rsid w:val="007E2E93"/>
    <w:rsid w:val="007E4EB9"/>
    <w:rsid w:val="007E5269"/>
    <w:rsid w:val="007E5397"/>
    <w:rsid w:val="007E6260"/>
    <w:rsid w:val="007E6741"/>
    <w:rsid w:val="007E6DFC"/>
    <w:rsid w:val="007E74D4"/>
    <w:rsid w:val="007E7E04"/>
    <w:rsid w:val="007F283F"/>
    <w:rsid w:val="007F3710"/>
    <w:rsid w:val="007F3F86"/>
    <w:rsid w:val="007F4127"/>
    <w:rsid w:val="007F4ED9"/>
    <w:rsid w:val="007F7572"/>
    <w:rsid w:val="007F7ED0"/>
    <w:rsid w:val="00801859"/>
    <w:rsid w:val="00804A47"/>
    <w:rsid w:val="00804BE9"/>
    <w:rsid w:val="008059A7"/>
    <w:rsid w:val="00810DE1"/>
    <w:rsid w:val="008123B2"/>
    <w:rsid w:val="00812B9E"/>
    <w:rsid w:val="00812F05"/>
    <w:rsid w:val="0081325C"/>
    <w:rsid w:val="00814F02"/>
    <w:rsid w:val="00815D80"/>
    <w:rsid w:val="0081630D"/>
    <w:rsid w:val="00816423"/>
    <w:rsid w:val="00816B57"/>
    <w:rsid w:val="00817835"/>
    <w:rsid w:val="00821C5B"/>
    <w:rsid w:val="00823269"/>
    <w:rsid w:val="00826DD7"/>
    <w:rsid w:val="00830D77"/>
    <w:rsid w:val="0083334F"/>
    <w:rsid w:val="008336D1"/>
    <w:rsid w:val="008342E8"/>
    <w:rsid w:val="00834D38"/>
    <w:rsid w:val="00835DD1"/>
    <w:rsid w:val="00841B97"/>
    <w:rsid w:val="00843E81"/>
    <w:rsid w:val="00845135"/>
    <w:rsid w:val="00846350"/>
    <w:rsid w:val="00846E2E"/>
    <w:rsid w:val="00850570"/>
    <w:rsid w:val="0085064A"/>
    <w:rsid w:val="00850E11"/>
    <w:rsid w:val="0085192E"/>
    <w:rsid w:val="0085201F"/>
    <w:rsid w:val="008526EA"/>
    <w:rsid w:val="008548E8"/>
    <w:rsid w:val="00860055"/>
    <w:rsid w:val="00860CB9"/>
    <w:rsid w:val="0086299E"/>
    <w:rsid w:val="0086468E"/>
    <w:rsid w:val="008677BE"/>
    <w:rsid w:val="0087007C"/>
    <w:rsid w:val="00870090"/>
    <w:rsid w:val="00872A35"/>
    <w:rsid w:val="00873720"/>
    <w:rsid w:val="00873D4C"/>
    <w:rsid w:val="00874932"/>
    <w:rsid w:val="00875943"/>
    <w:rsid w:val="008771DA"/>
    <w:rsid w:val="00877670"/>
    <w:rsid w:val="0088036F"/>
    <w:rsid w:val="008806A0"/>
    <w:rsid w:val="00880A2D"/>
    <w:rsid w:val="00881231"/>
    <w:rsid w:val="008839C4"/>
    <w:rsid w:val="008910E0"/>
    <w:rsid w:val="00892AA8"/>
    <w:rsid w:val="00892BC5"/>
    <w:rsid w:val="0089475C"/>
    <w:rsid w:val="00897C22"/>
    <w:rsid w:val="008A07B0"/>
    <w:rsid w:val="008A126F"/>
    <w:rsid w:val="008A301C"/>
    <w:rsid w:val="008A3760"/>
    <w:rsid w:val="008A4287"/>
    <w:rsid w:val="008A552A"/>
    <w:rsid w:val="008A76B3"/>
    <w:rsid w:val="008B08EE"/>
    <w:rsid w:val="008B41BC"/>
    <w:rsid w:val="008B5211"/>
    <w:rsid w:val="008B73B6"/>
    <w:rsid w:val="008C23FA"/>
    <w:rsid w:val="008C31A6"/>
    <w:rsid w:val="008C35BF"/>
    <w:rsid w:val="008C5A98"/>
    <w:rsid w:val="008C64D7"/>
    <w:rsid w:val="008D059C"/>
    <w:rsid w:val="008D1CA6"/>
    <w:rsid w:val="008D28AE"/>
    <w:rsid w:val="008D31D8"/>
    <w:rsid w:val="008D3402"/>
    <w:rsid w:val="008D3AA0"/>
    <w:rsid w:val="008D3C6A"/>
    <w:rsid w:val="008D41F3"/>
    <w:rsid w:val="008D4567"/>
    <w:rsid w:val="008D76E2"/>
    <w:rsid w:val="008E1D7B"/>
    <w:rsid w:val="008E2317"/>
    <w:rsid w:val="008E482A"/>
    <w:rsid w:val="008E4D31"/>
    <w:rsid w:val="008F2D8A"/>
    <w:rsid w:val="008F32CF"/>
    <w:rsid w:val="008F7028"/>
    <w:rsid w:val="008F7D93"/>
    <w:rsid w:val="00900952"/>
    <w:rsid w:val="00901634"/>
    <w:rsid w:val="009023CF"/>
    <w:rsid w:val="00902EF1"/>
    <w:rsid w:val="009030F5"/>
    <w:rsid w:val="00904C65"/>
    <w:rsid w:val="0090541D"/>
    <w:rsid w:val="00905D70"/>
    <w:rsid w:val="009061FB"/>
    <w:rsid w:val="009071A5"/>
    <w:rsid w:val="00907F4C"/>
    <w:rsid w:val="0091138E"/>
    <w:rsid w:val="00912CE8"/>
    <w:rsid w:val="00912E2A"/>
    <w:rsid w:val="009132AD"/>
    <w:rsid w:val="00914194"/>
    <w:rsid w:val="0091549A"/>
    <w:rsid w:val="0091602F"/>
    <w:rsid w:val="009161D4"/>
    <w:rsid w:val="0091639A"/>
    <w:rsid w:val="0091646C"/>
    <w:rsid w:val="00917024"/>
    <w:rsid w:val="00917BA5"/>
    <w:rsid w:val="00920B10"/>
    <w:rsid w:val="00921448"/>
    <w:rsid w:val="009219E4"/>
    <w:rsid w:val="00921FC5"/>
    <w:rsid w:val="009232E4"/>
    <w:rsid w:val="00925984"/>
    <w:rsid w:val="00926136"/>
    <w:rsid w:val="009301E5"/>
    <w:rsid w:val="00931BF4"/>
    <w:rsid w:val="00931EB2"/>
    <w:rsid w:val="009322AB"/>
    <w:rsid w:val="00935E70"/>
    <w:rsid w:val="00941A2E"/>
    <w:rsid w:val="00941CDA"/>
    <w:rsid w:val="00941F1A"/>
    <w:rsid w:val="00943E51"/>
    <w:rsid w:val="00947D04"/>
    <w:rsid w:val="009508DE"/>
    <w:rsid w:val="00950F65"/>
    <w:rsid w:val="0095244E"/>
    <w:rsid w:val="00953758"/>
    <w:rsid w:val="0095393B"/>
    <w:rsid w:val="00953CF3"/>
    <w:rsid w:val="00954087"/>
    <w:rsid w:val="00955567"/>
    <w:rsid w:val="00956838"/>
    <w:rsid w:val="00960012"/>
    <w:rsid w:val="00960DE2"/>
    <w:rsid w:val="00961A6E"/>
    <w:rsid w:val="00965291"/>
    <w:rsid w:val="0096747B"/>
    <w:rsid w:val="00967D85"/>
    <w:rsid w:val="009701DC"/>
    <w:rsid w:val="009716F3"/>
    <w:rsid w:val="009778EA"/>
    <w:rsid w:val="009811F2"/>
    <w:rsid w:val="0098219C"/>
    <w:rsid w:val="00982885"/>
    <w:rsid w:val="00982890"/>
    <w:rsid w:val="00982BCB"/>
    <w:rsid w:val="00983E1A"/>
    <w:rsid w:val="009856A2"/>
    <w:rsid w:val="00985A03"/>
    <w:rsid w:val="00990ACB"/>
    <w:rsid w:val="00991D34"/>
    <w:rsid w:val="009929C3"/>
    <w:rsid w:val="00992E77"/>
    <w:rsid w:val="009942F8"/>
    <w:rsid w:val="00994C97"/>
    <w:rsid w:val="009979AB"/>
    <w:rsid w:val="009A41D9"/>
    <w:rsid w:val="009A74C9"/>
    <w:rsid w:val="009B0AB9"/>
    <w:rsid w:val="009B2CE8"/>
    <w:rsid w:val="009B3CAC"/>
    <w:rsid w:val="009B3E71"/>
    <w:rsid w:val="009B46D1"/>
    <w:rsid w:val="009C05C5"/>
    <w:rsid w:val="009C0A03"/>
    <w:rsid w:val="009C125A"/>
    <w:rsid w:val="009C3068"/>
    <w:rsid w:val="009C765F"/>
    <w:rsid w:val="009D21B9"/>
    <w:rsid w:val="009D3BB4"/>
    <w:rsid w:val="009D4CF2"/>
    <w:rsid w:val="009D59F4"/>
    <w:rsid w:val="009D61D1"/>
    <w:rsid w:val="009D6A40"/>
    <w:rsid w:val="009E01BA"/>
    <w:rsid w:val="009E137A"/>
    <w:rsid w:val="009E410E"/>
    <w:rsid w:val="009E5394"/>
    <w:rsid w:val="009E58F7"/>
    <w:rsid w:val="009E5E7D"/>
    <w:rsid w:val="009E71D8"/>
    <w:rsid w:val="009E7B29"/>
    <w:rsid w:val="009F175D"/>
    <w:rsid w:val="009F208B"/>
    <w:rsid w:val="009F2540"/>
    <w:rsid w:val="009F4536"/>
    <w:rsid w:val="009F6FE5"/>
    <w:rsid w:val="00A001F3"/>
    <w:rsid w:val="00A00845"/>
    <w:rsid w:val="00A0164E"/>
    <w:rsid w:val="00A068BC"/>
    <w:rsid w:val="00A068E5"/>
    <w:rsid w:val="00A06FC6"/>
    <w:rsid w:val="00A11C1A"/>
    <w:rsid w:val="00A14EB1"/>
    <w:rsid w:val="00A157A6"/>
    <w:rsid w:val="00A1654B"/>
    <w:rsid w:val="00A16ACD"/>
    <w:rsid w:val="00A20DB8"/>
    <w:rsid w:val="00A219E9"/>
    <w:rsid w:val="00A23E3B"/>
    <w:rsid w:val="00A249DA"/>
    <w:rsid w:val="00A27ABE"/>
    <w:rsid w:val="00A30A4D"/>
    <w:rsid w:val="00A30DD6"/>
    <w:rsid w:val="00A30E9F"/>
    <w:rsid w:val="00A31C11"/>
    <w:rsid w:val="00A336CA"/>
    <w:rsid w:val="00A33AED"/>
    <w:rsid w:val="00A36322"/>
    <w:rsid w:val="00A36C82"/>
    <w:rsid w:val="00A37D11"/>
    <w:rsid w:val="00A42741"/>
    <w:rsid w:val="00A42941"/>
    <w:rsid w:val="00A43F58"/>
    <w:rsid w:val="00A4469F"/>
    <w:rsid w:val="00A446F7"/>
    <w:rsid w:val="00A44D8F"/>
    <w:rsid w:val="00A464B2"/>
    <w:rsid w:val="00A47681"/>
    <w:rsid w:val="00A47DC2"/>
    <w:rsid w:val="00A506F6"/>
    <w:rsid w:val="00A50AAC"/>
    <w:rsid w:val="00A52A8F"/>
    <w:rsid w:val="00A53C09"/>
    <w:rsid w:val="00A54297"/>
    <w:rsid w:val="00A5567E"/>
    <w:rsid w:val="00A55ABF"/>
    <w:rsid w:val="00A5719F"/>
    <w:rsid w:val="00A604B1"/>
    <w:rsid w:val="00A607B2"/>
    <w:rsid w:val="00A60CCB"/>
    <w:rsid w:val="00A62F3E"/>
    <w:rsid w:val="00A631CF"/>
    <w:rsid w:val="00A66E15"/>
    <w:rsid w:val="00A6732F"/>
    <w:rsid w:val="00A6787C"/>
    <w:rsid w:val="00A70291"/>
    <w:rsid w:val="00A7192F"/>
    <w:rsid w:val="00A71AB4"/>
    <w:rsid w:val="00A71EB5"/>
    <w:rsid w:val="00A72A28"/>
    <w:rsid w:val="00A75DBE"/>
    <w:rsid w:val="00A77D75"/>
    <w:rsid w:val="00A77FC0"/>
    <w:rsid w:val="00A80A1F"/>
    <w:rsid w:val="00A80A90"/>
    <w:rsid w:val="00A80E67"/>
    <w:rsid w:val="00A812B6"/>
    <w:rsid w:val="00A81855"/>
    <w:rsid w:val="00A85D67"/>
    <w:rsid w:val="00A86ADD"/>
    <w:rsid w:val="00A86B07"/>
    <w:rsid w:val="00A86C1C"/>
    <w:rsid w:val="00A91AC9"/>
    <w:rsid w:val="00A91BBE"/>
    <w:rsid w:val="00A93F93"/>
    <w:rsid w:val="00A95C8A"/>
    <w:rsid w:val="00A9679A"/>
    <w:rsid w:val="00A975C8"/>
    <w:rsid w:val="00AA08DE"/>
    <w:rsid w:val="00AA0DD8"/>
    <w:rsid w:val="00AA1778"/>
    <w:rsid w:val="00AA1845"/>
    <w:rsid w:val="00AA22ED"/>
    <w:rsid w:val="00AA2C5E"/>
    <w:rsid w:val="00AA2CC2"/>
    <w:rsid w:val="00AA6C66"/>
    <w:rsid w:val="00AB46FB"/>
    <w:rsid w:val="00AB56B2"/>
    <w:rsid w:val="00AB5D81"/>
    <w:rsid w:val="00AB5DE7"/>
    <w:rsid w:val="00AB6845"/>
    <w:rsid w:val="00AB74E1"/>
    <w:rsid w:val="00AC0672"/>
    <w:rsid w:val="00AC0731"/>
    <w:rsid w:val="00AC1006"/>
    <w:rsid w:val="00AC3DA4"/>
    <w:rsid w:val="00AC51E7"/>
    <w:rsid w:val="00AC68A3"/>
    <w:rsid w:val="00AC74B2"/>
    <w:rsid w:val="00AD4CE9"/>
    <w:rsid w:val="00AE0303"/>
    <w:rsid w:val="00AE0FA1"/>
    <w:rsid w:val="00AE3DB9"/>
    <w:rsid w:val="00AE46DB"/>
    <w:rsid w:val="00AE56EC"/>
    <w:rsid w:val="00AE7E72"/>
    <w:rsid w:val="00AF036C"/>
    <w:rsid w:val="00AF0AB7"/>
    <w:rsid w:val="00AF1400"/>
    <w:rsid w:val="00AF14B6"/>
    <w:rsid w:val="00AF39A4"/>
    <w:rsid w:val="00AF3B38"/>
    <w:rsid w:val="00AF5D8E"/>
    <w:rsid w:val="00AF6331"/>
    <w:rsid w:val="00AF68BB"/>
    <w:rsid w:val="00B00695"/>
    <w:rsid w:val="00B0153F"/>
    <w:rsid w:val="00B0617D"/>
    <w:rsid w:val="00B104D4"/>
    <w:rsid w:val="00B1087D"/>
    <w:rsid w:val="00B118E7"/>
    <w:rsid w:val="00B12575"/>
    <w:rsid w:val="00B13014"/>
    <w:rsid w:val="00B214E5"/>
    <w:rsid w:val="00B2657D"/>
    <w:rsid w:val="00B3116D"/>
    <w:rsid w:val="00B31E7E"/>
    <w:rsid w:val="00B32F44"/>
    <w:rsid w:val="00B35D4E"/>
    <w:rsid w:val="00B3664E"/>
    <w:rsid w:val="00B36EA3"/>
    <w:rsid w:val="00B4145F"/>
    <w:rsid w:val="00B41BC1"/>
    <w:rsid w:val="00B43F02"/>
    <w:rsid w:val="00B440A1"/>
    <w:rsid w:val="00B52D9E"/>
    <w:rsid w:val="00B53DE8"/>
    <w:rsid w:val="00B601F5"/>
    <w:rsid w:val="00B63823"/>
    <w:rsid w:val="00B704FD"/>
    <w:rsid w:val="00B715A5"/>
    <w:rsid w:val="00B7442F"/>
    <w:rsid w:val="00B744AB"/>
    <w:rsid w:val="00B74C80"/>
    <w:rsid w:val="00B77971"/>
    <w:rsid w:val="00B84F08"/>
    <w:rsid w:val="00B90207"/>
    <w:rsid w:val="00B93FB8"/>
    <w:rsid w:val="00B97A69"/>
    <w:rsid w:val="00BA014A"/>
    <w:rsid w:val="00BA44C7"/>
    <w:rsid w:val="00BA4B4B"/>
    <w:rsid w:val="00BA4E74"/>
    <w:rsid w:val="00BA5F7D"/>
    <w:rsid w:val="00BA6311"/>
    <w:rsid w:val="00BA7698"/>
    <w:rsid w:val="00BA7BB3"/>
    <w:rsid w:val="00BB2912"/>
    <w:rsid w:val="00BB4200"/>
    <w:rsid w:val="00BB4D88"/>
    <w:rsid w:val="00BB5CAB"/>
    <w:rsid w:val="00BB7DE8"/>
    <w:rsid w:val="00BB7E19"/>
    <w:rsid w:val="00BC1C8F"/>
    <w:rsid w:val="00BC2EEC"/>
    <w:rsid w:val="00BC65DA"/>
    <w:rsid w:val="00BD059F"/>
    <w:rsid w:val="00BD09D6"/>
    <w:rsid w:val="00BD0A49"/>
    <w:rsid w:val="00BD0BD6"/>
    <w:rsid w:val="00BD3720"/>
    <w:rsid w:val="00BD474A"/>
    <w:rsid w:val="00BD51D3"/>
    <w:rsid w:val="00BD739D"/>
    <w:rsid w:val="00BE1BA3"/>
    <w:rsid w:val="00BE51D2"/>
    <w:rsid w:val="00BE53E6"/>
    <w:rsid w:val="00BE56BA"/>
    <w:rsid w:val="00BF0132"/>
    <w:rsid w:val="00BF032F"/>
    <w:rsid w:val="00BF3061"/>
    <w:rsid w:val="00BF48E5"/>
    <w:rsid w:val="00C00941"/>
    <w:rsid w:val="00C02E1C"/>
    <w:rsid w:val="00C048B4"/>
    <w:rsid w:val="00C05A48"/>
    <w:rsid w:val="00C06CB4"/>
    <w:rsid w:val="00C10004"/>
    <w:rsid w:val="00C11908"/>
    <w:rsid w:val="00C12106"/>
    <w:rsid w:val="00C1549F"/>
    <w:rsid w:val="00C16839"/>
    <w:rsid w:val="00C20C2E"/>
    <w:rsid w:val="00C21631"/>
    <w:rsid w:val="00C2218A"/>
    <w:rsid w:val="00C223A2"/>
    <w:rsid w:val="00C2430F"/>
    <w:rsid w:val="00C25436"/>
    <w:rsid w:val="00C27639"/>
    <w:rsid w:val="00C27A8B"/>
    <w:rsid w:val="00C31085"/>
    <w:rsid w:val="00C34991"/>
    <w:rsid w:val="00C365A6"/>
    <w:rsid w:val="00C37630"/>
    <w:rsid w:val="00C41B03"/>
    <w:rsid w:val="00C41EA7"/>
    <w:rsid w:val="00C43D19"/>
    <w:rsid w:val="00C4499B"/>
    <w:rsid w:val="00C50860"/>
    <w:rsid w:val="00C51CB1"/>
    <w:rsid w:val="00C547F8"/>
    <w:rsid w:val="00C54E05"/>
    <w:rsid w:val="00C574D5"/>
    <w:rsid w:val="00C60085"/>
    <w:rsid w:val="00C6042C"/>
    <w:rsid w:val="00C60725"/>
    <w:rsid w:val="00C60F13"/>
    <w:rsid w:val="00C61621"/>
    <w:rsid w:val="00C639DF"/>
    <w:rsid w:val="00C67CA3"/>
    <w:rsid w:val="00C70586"/>
    <w:rsid w:val="00C708F2"/>
    <w:rsid w:val="00C71205"/>
    <w:rsid w:val="00C71DAC"/>
    <w:rsid w:val="00C722D9"/>
    <w:rsid w:val="00C73B24"/>
    <w:rsid w:val="00C7605E"/>
    <w:rsid w:val="00C82696"/>
    <w:rsid w:val="00C834B8"/>
    <w:rsid w:val="00C8587F"/>
    <w:rsid w:val="00C85F93"/>
    <w:rsid w:val="00C87528"/>
    <w:rsid w:val="00C90AF4"/>
    <w:rsid w:val="00C923E1"/>
    <w:rsid w:val="00C92478"/>
    <w:rsid w:val="00C93516"/>
    <w:rsid w:val="00C95150"/>
    <w:rsid w:val="00C96238"/>
    <w:rsid w:val="00C9761B"/>
    <w:rsid w:val="00C97DC2"/>
    <w:rsid w:val="00CA0504"/>
    <w:rsid w:val="00CA0517"/>
    <w:rsid w:val="00CA2202"/>
    <w:rsid w:val="00CA2672"/>
    <w:rsid w:val="00CA4055"/>
    <w:rsid w:val="00CA406A"/>
    <w:rsid w:val="00CA40F9"/>
    <w:rsid w:val="00CA540B"/>
    <w:rsid w:val="00CA5F4E"/>
    <w:rsid w:val="00CA6118"/>
    <w:rsid w:val="00CA6C8D"/>
    <w:rsid w:val="00CA6E9C"/>
    <w:rsid w:val="00CA704A"/>
    <w:rsid w:val="00CB0268"/>
    <w:rsid w:val="00CB0323"/>
    <w:rsid w:val="00CB0E52"/>
    <w:rsid w:val="00CB1888"/>
    <w:rsid w:val="00CB2054"/>
    <w:rsid w:val="00CB3017"/>
    <w:rsid w:val="00CB3ADD"/>
    <w:rsid w:val="00CB3F4E"/>
    <w:rsid w:val="00CB4B66"/>
    <w:rsid w:val="00CB4CA2"/>
    <w:rsid w:val="00CB7D7A"/>
    <w:rsid w:val="00CB7D93"/>
    <w:rsid w:val="00CC0DE4"/>
    <w:rsid w:val="00CC3EBA"/>
    <w:rsid w:val="00CC4927"/>
    <w:rsid w:val="00CC5AB1"/>
    <w:rsid w:val="00CC6C58"/>
    <w:rsid w:val="00CD05EC"/>
    <w:rsid w:val="00CD2974"/>
    <w:rsid w:val="00CD33C6"/>
    <w:rsid w:val="00CD5097"/>
    <w:rsid w:val="00CD5E4A"/>
    <w:rsid w:val="00CD6311"/>
    <w:rsid w:val="00CD65B4"/>
    <w:rsid w:val="00CE2556"/>
    <w:rsid w:val="00CE29A6"/>
    <w:rsid w:val="00CE4815"/>
    <w:rsid w:val="00CF0B8C"/>
    <w:rsid w:val="00CF5727"/>
    <w:rsid w:val="00CF5952"/>
    <w:rsid w:val="00CF6966"/>
    <w:rsid w:val="00CF6E39"/>
    <w:rsid w:val="00CF727F"/>
    <w:rsid w:val="00D0141B"/>
    <w:rsid w:val="00D01872"/>
    <w:rsid w:val="00D0286D"/>
    <w:rsid w:val="00D032DD"/>
    <w:rsid w:val="00D032F6"/>
    <w:rsid w:val="00D033EE"/>
    <w:rsid w:val="00D043DE"/>
    <w:rsid w:val="00D0538D"/>
    <w:rsid w:val="00D0635C"/>
    <w:rsid w:val="00D06B84"/>
    <w:rsid w:val="00D06BE3"/>
    <w:rsid w:val="00D1063F"/>
    <w:rsid w:val="00D11798"/>
    <w:rsid w:val="00D16658"/>
    <w:rsid w:val="00D17122"/>
    <w:rsid w:val="00D17E94"/>
    <w:rsid w:val="00D17FBE"/>
    <w:rsid w:val="00D2068B"/>
    <w:rsid w:val="00D22A08"/>
    <w:rsid w:val="00D2693C"/>
    <w:rsid w:val="00D26C63"/>
    <w:rsid w:val="00D31130"/>
    <w:rsid w:val="00D3594E"/>
    <w:rsid w:val="00D36BBD"/>
    <w:rsid w:val="00D37EE0"/>
    <w:rsid w:val="00D40652"/>
    <w:rsid w:val="00D41632"/>
    <w:rsid w:val="00D42AFC"/>
    <w:rsid w:val="00D44F77"/>
    <w:rsid w:val="00D456AF"/>
    <w:rsid w:val="00D469BB"/>
    <w:rsid w:val="00D46BE6"/>
    <w:rsid w:val="00D47216"/>
    <w:rsid w:val="00D47A6F"/>
    <w:rsid w:val="00D47C13"/>
    <w:rsid w:val="00D50415"/>
    <w:rsid w:val="00D50B84"/>
    <w:rsid w:val="00D522A5"/>
    <w:rsid w:val="00D52F19"/>
    <w:rsid w:val="00D53097"/>
    <w:rsid w:val="00D54E3F"/>
    <w:rsid w:val="00D55318"/>
    <w:rsid w:val="00D56270"/>
    <w:rsid w:val="00D57560"/>
    <w:rsid w:val="00D61F23"/>
    <w:rsid w:val="00D63ED6"/>
    <w:rsid w:val="00D657EA"/>
    <w:rsid w:val="00D66560"/>
    <w:rsid w:val="00D67484"/>
    <w:rsid w:val="00D67BA3"/>
    <w:rsid w:val="00D7067E"/>
    <w:rsid w:val="00D70F16"/>
    <w:rsid w:val="00D73DE3"/>
    <w:rsid w:val="00D742D5"/>
    <w:rsid w:val="00D7460C"/>
    <w:rsid w:val="00D806E6"/>
    <w:rsid w:val="00D81E9F"/>
    <w:rsid w:val="00D83046"/>
    <w:rsid w:val="00D844ED"/>
    <w:rsid w:val="00D8501A"/>
    <w:rsid w:val="00D86BC2"/>
    <w:rsid w:val="00D87312"/>
    <w:rsid w:val="00D8772E"/>
    <w:rsid w:val="00D879CA"/>
    <w:rsid w:val="00D90C5E"/>
    <w:rsid w:val="00D9164E"/>
    <w:rsid w:val="00D933BB"/>
    <w:rsid w:val="00D9345A"/>
    <w:rsid w:val="00D938CE"/>
    <w:rsid w:val="00D96B50"/>
    <w:rsid w:val="00D96CF8"/>
    <w:rsid w:val="00DA0303"/>
    <w:rsid w:val="00DA145F"/>
    <w:rsid w:val="00DA17DF"/>
    <w:rsid w:val="00DA4A95"/>
    <w:rsid w:val="00DA5376"/>
    <w:rsid w:val="00DA5F38"/>
    <w:rsid w:val="00DB478B"/>
    <w:rsid w:val="00DB538E"/>
    <w:rsid w:val="00DB607F"/>
    <w:rsid w:val="00DC03C4"/>
    <w:rsid w:val="00DC17FA"/>
    <w:rsid w:val="00DC1871"/>
    <w:rsid w:val="00DC2B78"/>
    <w:rsid w:val="00DC32D9"/>
    <w:rsid w:val="00DC447B"/>
    <w:rsid w:val="00DC5BB9"/>
    <w:rsid w:val="00DC6DF7"/>
    <w:rsid w:val="00DD1222"/>
    <w:rsid w:val="00DD23A9"/>
    <w:rsid w:val="00DD2F0B"/>
    <w:rsid w:val="00DD324A"/>
    <w:rsid w:val="00DD36C5"/>
    <w:rsid w:val="00DD443C"/>
    <w:rsid w:val="00DD4760"/>
    <w:rsid w:val="00DD4785"/>
    <w:rsid w:val="00DD53B8"/>
    <w:rsid w:val="00DD556E"/>
    <w:rsid w:val="00DE068A"/>
    <w:rsid w:val="00DE19F9"/>
    <w:rsid w:val="00DE30A7"/>
    <w:rsid w:val="00DE4104"/>
    <w:rsid w:val="00DE498A"/>
    <w:rsid w:val="00DE520A"/>
    <w:rsid w:val="00DE7D83"/>
    <w:rsid w:val="00DF2CC9"/>
    <w:rsid w:val="00DF3B23"/>
    <w:rsid w:val="00DF48A5"/>
    <w:rsid w:val="00DF5DDF"/>
    <w:rsid w:val="00DF649D"/>
    <w:rsid w:val="00DF6FE2"/>
    <w:rsid w:val="00E017ED"/>
    <w:rsid w:val="00E030BE"/>
    <w:rsid w:val="00E033BA"/>
    <w:rsid w:val="00E0474A"/>
    <w:rsid w:val="00E059BC"/>
    <w:rsid w:val="00E072C8"/>
    <w:rsid w:val="00E07B6B"/>
    <w:rsid w:val="00E105F1"/>
    <w:rsid w:val="00E10DA6"/>
    <w:rsid w:val="00E1123C"/>
    <w:rsid w:val="00E12FBD"/>
    <w:rsid w:val="00E13988"/>
    <w:rsid w:val="00E163F7"/>
    <w:rsid w:val="00E1712E"/>
    <w:rsid w:val="00E176F5"/>
    <w:rsid w:val="00E1781A"/>
    <w:rsid w:val="00E22009"/>
    <w:rsid w:val="00E22CAD"/>
    <w:rsid w:val="00E2373D"/>
    <w:rsid w:val="00E23848"/>
    <w:rsid w:val="00E23B7F"/>
    <w:rsid w:val="00E24561"/>
    <w:rsid w:val="00E25C37"/>
    <w:rsid w:val="00E2650C"/>
    <w:rsid w:val="00E303F2"/>
    <w:rsid w:val="00E318B4"/>
    <w:rsid w:val="00E32BFB"/>
    <w:rsid w:val="00E33314"/>
    <w:rsid w:val="00E342B7"/>
    <w:rsid w:val="00E34355"/>
    <w:rsid w:val="00E355F4"/>
    <w:rsid w:val="00E35E5A"/>
    <w:rsid w:val="00E408D0"/>
    <w:rsid w:val="00E41EED"/>
    <w:rsid w:val="00E43812"/>
    <w:rsid w:val="00E43E02"/>
    <w:rsid w:val="00E451A6"/>
    <w:rsid w:val="00E50C42"/>
    <w:rsid w:val="00E51B71"/>
    <w:rsid w:val="00E540B8"/>
    <w:rsid w:val="00E60680"/>
    <w:rsid w:val="00E60B57"/>
    <w:rsid w:val="00E60DD8"/>
    <w:rsid w:val="00E61302"/>
    <w:rsid w:val="00E62A6B"/>
    <w:rsid w:val="00E63139"/>
    <w:rsid w:val="00E639D9"/>
    <w:rsid w:val="00E64B9C"/>
    <w:rsid w:val="00E658DF"/>
    <w:rsid w:val="00E65B37"/>
    <w:rsid w:val="00E66FC0"/>
    <w:rsid w:val="00E6701C"/>
    <w:rsid w:val="00E670BB"/>
    <w:rsid w:val="00E70E6E"/>
    <w:rsid w:val="00E7114B"/>
    <w:rsid w:val="00E73610"/>
    <w:rsid w:val="00E751E1"/>
    <w:rsid w:val="00E758B7"/>
    <w:rsid w:val="00E803CB"/>
    <w:rsid w:val="00E80BD0"/>
    <w:rsid w:val="00E83D73"/>
    <w:rsid w:val="00E867D1"/>
    <w:rsid w:val="00E92B73"/>
    <w:rsid w:val="00E932B9"/>
    <w:rsid w:val="00E97F2A"/>
    <w:rsid w:val="00EA0E1D"/>
    <w:rsid w:val="00EA1023"/>
    <w:rsid w:val="00EA1D7A"/>
    <w:rsid w:val="00EA1E5B"/>
    <w:rsid w:val="00EA2830"/>
    <w:rsid w:val="00EA3768"/>
    <w:rsid w:val="00EA40CE"/>
    <w:rsid w:val="00EA485C"/>
    <w:rsid w:val="00EA5BC0"/>
    <w:rsid w:val="00EA6CCF"/>
    <w:rsid w:val="00EA7CFF"/>
    <w:rsid w:val="00EA7D51"/>
    <w:rsid w:val="00EB1576"/>
    <w:rsid w:val="00EB23C6"/>
    <w:rsid w:val="00EB4C6E"/>
    <w:rsid w:val="00EB52C3"/>
    <w:rsid w:val="00EB5F2E"/>
    <w:rsid w:val="00EB6E01"/>
    <w:rsid w:val="00EB7730"/>
    <w:rsid w:val="00EC24AD"/>
    <w:rsid w:val="00EC519B"/>
    <w:rsid w:val="00EC5A74"/>
    <w:rsid w:val="00EC7A0C"/>
    <w:rsid w:val="00ED5CEF"/>
    <w:rsid w:val="00ED6EF9"/>
    <w:rsid w:val="00ED6FFA"/>
    <w:rsid w:val="00ED7399"/>
    <w:rsid w:val="00EE005C"/>
    <w:rsid w:val="00EE1AD0"/>
    <w:rsid w:val="00EE4EE8"/>
    <w:rsid w:val="00EE6FA9"/>
    <w:rsid w:val="00EF0985"/>
    <w:rsid w:val="00EF28F1"/>
    <w:rsid w:val="00EF3761"/>
    <w:rsid w:val="00EF41A5"/>
    <w:rsid w:val="00EF5CEA"/>
    <w:rsid w:val="00EF66C7"/>
    <w:rsid w:val="00EF68ED"/>
    <w:rsid w:val="00EF78A0"/>
    <w:rsid w:val="00F01344"/>
    <w:rsid w:val="00F018F6"/>
    <w:rsid w:val="00F01B25"/>
    <w:rsid w:val="00F01B6D"/>
    <w:rsid w:val="00F01DF6"/>
    <w:rsid w:val="00F0288F"/>
    <w:rsid w:val="00F02F08"/>
    <w:rsid w:val="00F04A4C"/>
    <w:rsid w:val="00F04AE5"/>
    <w:rsid w:val="00F07145"/>
    <w:rsid w:val="00F110B4"/>
    <w:rsid w:val="00F11CFE"/>
    <w:rsid w:val="00F12178"/>
    <w:rsid w:val="00F1275A"/>
    <w:rsid w:val="00F1349C"/>
    <w:rsid w:val="00F1374F"/>
    <w:rsid w:val="00F1522D"/>
    <w:rsid w:val="00F154B6"/>
    <w:rsid w:val="00F15619"/>
    <w:rsid w:val="00F170CC"/>
    <w:rsid w:val="00F2078B"/>
    <w:rsid w:val="00F20E92"/>
    <w:rsid w:val="00F22511"/>
    <w:rsid w:val="00F22719"/>
    <w:rsid w:val="00F2348A"/>
    <w:rsid w:val="00F2437E"/>
    <w:rsid w:val="00F25E84"/>
    <w:rsid w:val="00F26300"/>
    <w:rsid w:val="00F26557"/>
    <w:rsid w:val="00F3004D"/>
    <w:rsid w:val="00F3523B"/>
    <w:rsid w:val="00F40317"/>
    <w:rsid w:val="00F411F7"/>
    <w:rsid w:val="00F430B2"/>
    <w:rsid w:val="00F474E9"/>
    <w:rsid w:val="00F52EE2"/>
    <w:rsid w:val="00F53455"/>
    <w:rsid w:val="00F54DCB"/>
    <w:rsid w:val="00F55D7E"/>
    <w:rsid w:val="00F56307"/>
    <w:rsid w:val="00F5637A"/>
    <w:rsid w:val="00F579EF"/>
    <w:rsid w:val="00F602B3"/>
    <w:rsid w:val="00F61C2F"/>
    <w:rsid w:val="00F61C9D"/>
    <w:rsid w:val="00F61CC1"/>
    <w:rsid w:val="00F62B55"/>
    <w:rsid w:val="00F632B0"/>
    <w:rsid w:val="00F668DC"/>
    <w:rsid w:val="00F6743C"/>
    <w:rsid w:val="00F72D77"/>
    <w:rsid w:val="00F72DA8"/>
    <w:rsid w:val="00F75DC6"/>
    <w:rsid w:val="00F75DC8"/>
    <w:rsid w:val="00F77ACF"/>
    <w:rsid w:val="00F80574"/>
    <w:rsid w:val="00F80F66"/>
    <w:rsid w:val="00F87D9D"/>
    <w:rsid w:val="00F87E2A"/>
    <w:rsid w:val="00F90D60"/>
    <w:rsid w:val="00F9365F"/>
    <w:rsid w:val="00F94D6D"/>
    <w:rsid w:val="00F967E2"/>
    <w:rsid w:val="00F96C5A"/>
    <w:rsid w:val="00F97E8E"/>
    <w:rsid w:val="00FA08C7"/>
    <w:rsid w:val="00FA157A"/>
    <w:rsid w:val="00FA29F9"/>
    <w:rsid w:val="00FA6A06"/>
    <w:rsid w:val="00FA7A1E"/>
    <w:rsid w:val="00FB06E5"/>
    <w:rsid w:val="00FB2676"/>
    <w:rsid w:val="00FB4885"/>
    <w:rsid w:val="00FB48DC"/>
    <w:rsid w:val="00FB5C90"/>
    <w:rsid w:val="00FB6D6E"/>
    <w:rsid w:val="00FC2745"/>
    <w:rsid w:val="00FC6732"/>
    <w:rsid w:val="00FC6890"/>
    <w:rsid w:val="00FD026F"/>
    <w:rsid w:val="00FD28B2"/>
    <w:rsid w:val="00FD3C8E"/>
    <w:rsid w:val="00FD6186"/>
    <w:rsid w:val="00FD6F2F"/>
    <w:rsid w:val="00FE20C9"/>
    <w:rsid w:val="00FE3A5C"/>
    <w:rsid w:val="00FE43FE"/>
    <w:rsid w:val="00FE599A"/>
    <w:rsid w:val="00FE668C"/>
    <w:rsid w:val="00FE6E35"/>
    <w:rsid w:val="00FE7318"/>
    <w:rsid w:val="00FF0FE2"/>
    <w:rsid w:val="00FF172A"/>
    <w:rsid w:val="00FF2141"/>
    <w:rsid w:val="00FF2BD6"/>
    <w:rsid w:val="00FF2DC3"/>
    <w:rsid w:val="00FF3A31"/>
    <w:rsid w:val="00FF53DE"/>
    <w:rsid w:val="00FF770A"/>
    <w:rsid w:val="00FF77A0"/>
    <w:rsid w:val="0B1E3949"/>
    <w:rsid w:val="1822816C"/>
    <w:rsid w:val="193600D0"/>
    <w:rsid w:val="19B6C90E"/>
    <w:rsid w:val="1F9B4ABF"/>
    <w:rsid w:val="261184A6"/>
    <w:rsid w:val="2A187429"/>
    <w:rsid w:val="33017E52"/>
    <w:rsid w:val="3D43374C"/>
    <w:rsid w:val="4159B34D"/>
    <w:rsid w:val="5EB02C56"/>
    <w:rsid w:val="5F41756A"/>
    <w:rsid w:val="630A7F5A"/>
    <w:rsid w:val="64D47740"/>
    <w:rsid w:val="68B23F15"/>
    <w:rsid w:val="7EBF775F"/>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77B32"/>
  <w15:docId w15:val="{150BA67E-D756-4BF0-B0F7-EBAD8EA94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45"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614"/>
    <w:pPr>
      <w:spacing w:after="0" w:line="240" w:lineRule="auto"/>
    </w:pPr>
    <w:rPr>
      <w:rFonts w:ascii="Times New Roman" w:hAnsi="Times New Roman"/>
      <w:color w:val="303538" w:themeColor="text1" w:themeShade="80"/>
      <w:sz w:val="20"/>
    </w:rPr>
  </w:style>
  <w:style w:type="paragraph" w:styleId="Heading1">
    <w:name w:val="heading 1"/>
    <w:basedOn w:val="Normal"/>
    <w:link w:val="Heading1Char"/>
    <w:uiPriority w:val="9"/>
    <w:qFormat/>
    <w:rsid w:val="00120989"/>
    <w:pPr>
      <w:outlineLvl w:val="0"/>
    </w:pPr>
    <w:rPr>
      <w:rFonts w:ascii="Oswald" w:hAnsi="Oswald" w:cs="Times New Roman"/>
      <w:b/>
      <w:caps/>
      <w:color w:val="BD9A64"/>
      <w:sz w:val="28"/>
      <w:szCs w:val="28"/>
    </w:rPr>
  </w:style>
  <w:style w:type="paragraph" w:styleId="Heading2">
    <w:name w:val="heading 2"/>
    <w:basedOn w:val="Normal"/>
    <w:link w:val="Heading2Char"/>
    <w:uiPriority w:val="9"/>
    <w:qFormat/>
    <w:rsid w:val="00F52EE2"/>
    <w:pPr>
      <w:spacing w:before="40"/>
      <w:outlineLvl w:val="1"/>
    </w:pPr>
    <w:rPr>
      <w:rFonts w:ascii="Oswald" w:hAnsi="Oswald" w:cs="Times New Roman"/>
      <w:b/>
      <w:caps/>
      <w:color w:val="006A56"/>
      <w:sz w:val="24"/>
      <w:szCs w:val="24"/>
    </w:rPr>
  </w:style>
  <w:style w:type="paragraph" w:styleId="Heading3">
    <w:name w:val="heading 3"/>
    <w:basedOn w:val="Normal"/>
    <w:next w:val="Normal"/>
    <w:link w:val="Heading3Char"/>
    <w:uiPriority w:val="9"/>
    <w:qFormat/>
    <w:rsid w:val="00F52EE2"/>
    <w:pPr>
      <w:keepNext/>
      <w:keepLines/>
      <w:spacing w:before="40"/>
      <w:outlineLvl w:val="2"/>
    </w:pPr>
    <w:rPr>
      <w:rFonts w:eastAsiaTheme="majorEastAsia" w:cstheme="majorBidi"/>
      <w:b/>
      <w:bCs/>
      <w:color w:val="00AE66"/>
    </w:rPr>
  </w:style>
  <w:style w:type="paragraph" w:styleId="Heading4">
    <w:name w:val="heading 4"/>
    <w:basedOn w:val="Normal"/>
    <w:next w:val="Normal"/>
    <w:link w:val="Heading4Char"/>
    <w:uiPriority w:val="9"/>
    <w:semiHidden/>
    <w:qFormat/>
    <w:rsid w:val="00361792"/>
    <w:pPr>
      <w:keepNext/>
      <w:keepLines/>
      <w:spacing w:before="40"/>
      <w:outlineLvl w:val="3"/>
    </w:pPr>
    <w:rPr>
      <w:rFonts w:asciiTheme="majorHAnsi" w:eastAsiaTheme="majorEastAsia" w:hAnsiTheme="majorHAnsi" w:cstheme="majorBidi"/>
      <w:i/>
      <w:iCs/>
      <w:color w:val="003342"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92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BB2912"/>
    <w:rPr>
      <w:rFonts w:ascii="Georgia" w:hAnsi="Georgia"/>
      <w:color w:val="006A56" w:themeColor="accent2"/>
      <w:sz w:val="18"/>
      <w:u w:val="single"/>
    </w:rPr>
  </w:style>
  <w:style w:type="paragraph" w:styleId="ListParagraph">
    <w:name w:val="List Paragraph"/>
    <w:basedOn w:val="Normal"/>
    <w:uiPriority w:val="34"/>
    <w:rsid w:val="00674D6E"/>
    <w:pPr>
      <w:numPr>
        <w:numId w:val="15"/>
      </w:numPr>
      <w:ind w:left="322" w:hanging="218"/>
      <w:contextualSpacing/>
    </w:pPr>
  </w:style>
  <w:style w:type="paragraph" w:styleId="Header">
    <w:name w:val="header"/>
    <w:basedOn w:val="Normal"/>
    <w:link w:val="HeaderChar"/>
    <w:uiPriority w:val="99"/>
    <w:unhideWhenUsed/>
    <w:rsid w:val="00C95150"/>
    <w:pPr>
      <w:tabs>
        <w:tab w:val="center" w:pos="4513"/>
        <w:tab w:val="right" w:pos="9026"/>
      </w:tabs>
    </w:pPr>
  </w:style>
  <w:style w:type="character" w:customStyle="1" w:styleId="HeaderChar">
    <w:name w:val="Header Char"/>
    <w:basedOn w:val="DefaultParagraphFont"/>
    <w:link w:val="Header"/>
    <w:uiPriority w:val="99"/>
    <w:rsid w:val="00C95150"/>
  </w:style>
  <w:style w:type="paragraph" w:styleId="Footer">
    <w:name w:val="footer"/>
    <w:basedOn w:val="Normal"/>
    <w:link w:val="FooterChar"/>
    <w:uiPriority w:val="45"/>
    <w:rsid w:val="002C1738"/>
    <w:pPr>
      <w:tabs>
        <w:tab w:val="right" w:pos="9356"/>
      </w:tabs>
      <w:ind w:left="-851" w:right="-568"/>
    </w:pPr>
    <w:rPr>
      <w:noProof/>
      <w:sz w:val="16"/>
    </w:rPr>
  </w:style>
  <w:style w:type="character" w:customStyle="1" w:styleId="FooterChar">
    <w:name w:val="Footer Char"/>
    <w:basedOn w:val="DefaultParagraphFont"/>
    <w:link w:val="Footer"/>
    <w:uiPriority w:val="45"/>
    <w:rsid w:val="002C1738"/>
    <w:rPr>
      <w:rFonts w:ascii="Georgia" w:hAnsi="Georgia"/>
      <w:noProof/>
      <w:color w:val="606A70" w:themeColor="text1"/>
      <w:sz w:val="16"/>
    </w:rPr>
  </w:style>
  <w:style w:type="paragraph" w:customStyle="1" w:styleId="Default">
    <w:name w:val="Default"/>
    <w:semiHidden/>
    <w:rsid w:val="00FF77A0"/>
    <w:pPr>
      <w:autoSpaceDE w:val="0"/>
      <w:autoSpaceDN w:val="0"/>
      <w:adjustRightInd w:val="0"/>
      <w:spacing w:after="0" w:line="240" w:lineRule="auto"/>
    </w:pPr>
    <w:rPr>
      <w:rFonts w:ascii="Times New Roman" w:eastAsia="Calibri" w:hAnsi="Times New Roman" w:cs="Times New Roman"/>
      <w:color w:val="000000"/>
      <w:sz w:val="24"/>
      <w:szCs w:val="24"/>
      <w:lang w:eastAsia="en-AU"/>
    </w:rPr>
  </w:style>
  <w:style w:type="paragraph" w:styleId="BalloonText">
    <w:name w:val="Balloon Text"/>
    <w:basedOn w:val="Normal"/>
    <w:link w:val="BalloonTextChar"/>
    <w:uiPriority w:val="99"/>
    <w:semiHidden/>
    <w:unhideWhenUsed/>
    <w:rsid w:val="00A16ACD"/>
    <w:rPr>
      <w:rFonts w:ascii="Tahoma" w:hAnsi="Tahoma" w:cs="Tahoma"/>
      <w:sz w:val="16"/>
      <w:szCs w:val="16"/>
    </w:rPr>
  </w:style>
  <w:style w:type="character" w:customStyle="1" w:styleId="BalloonTextChar">
    <w:name w:val="Balloon Text Char"/>
    <w:basedOn w:val="DefaultParagraphFont"/>
    <w:link w:val="BalloonText"/>
    <w:uiPriority w:val="99"/>
    <w:semiHidden/>
    <w:rsid w:val="00A16ACD"/>
    <w:rPr>
      <w:rFonts w:ascii="Tahoma" w:hAnsi="Tahoma" w:cs="Tahoma"/>
      <w:sz w:val="16"/>
      <w:szCs w:val="16"/>
    </w:rPr>
  </w:style>
  <w:style w:type="table" w:styleId="MediumShading2">
    <w:name w:val="Medium Shading 2"/>
    <w:basedOn w:val="TableNormal"/>
    <w:uiPriority w:val="64"/>
    <w:rsid w:val="00B1257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06A7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06A70" w:themeFill="text1"/>
      </w:tcPr>
    </w:tblStylePr>
    <w:tblStylePr w:type="lastCol">
      <w:rPr>
        <w:b/>
        <w:bCs/>
        <w:color w:val="FFFFFF" w:themeColor="background1"/>
      </w:rPr>
      <w:tblPr/>
      <w:tcPr>
        <w:tcBorders>
          <w:left w:val="nil"/>
          <w:right w:val="nil"/>
          <w:insideH w:val="nil"/>
          <w:insideV w:val="nil"/>
        </w:tcBorders>
        <w:shd w:val="clear" w:color="auto" w:fill="606A7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rsid w:val="00B12575"/>
    <w:pPr>
      <w:spacing w:before="100" w:beforeAutospacing="1" w:after="100" w:afterAutospacing="1"/>
    </w:pPr>
    <w:rPr>
      <w:rFonts w:eastAsia="Times New Roman" w:cs="Times New Roman"/>
      <w:sz w:val="24"/>
      <w:szCs w:val="24"/>
      <w:lang w:eastAsia="en-AU"/>
    </w:rPr>
  </w:style>
  <w:style w:type="character" w:customStyle="1" w:styleId="Heading1Char">
    <w:name w:val="Heading 1 Char"/>
    <w:basedOn w:val="DefaultParagraphFont"/>
    <w:link w:val="Heading1"/>
    <w:uiPriority w:val="9"/>
    <w:rsid w:val="00120989"/>
    <w:rPr>
      <w:rFonts w:ascii="Oswald" w:hAnsi="Oswald" w:cs="Times New Roman"/>
      <w:b/>
      <w:caps/>
      <w:color w:val="BD9A64"/>
      <w:sz w:val="28"/>
      <w:szCs w:val="28"/>
    </w:rPr>
  </w:style>
  <w:style w:type="character" w:customStyle="1" w:styleId="Heading2Char">
    <w:name w:val="Heading 2 Char"/>
    <w:basedOn w:val="DefaultParagraphFont"/>
    <w:link w:val="Heading2"/>
    <w:uiPriority w:val="9"/>
    <w:rsid w:val="00F52EE2"/>
    <w:rPr>
      <w:rFonts w:ascii="Oswald" w:hAnsi="Oswald" w:cs="Times New Roman"/>
      <w:b/>
      <w:caps/>
      <w:color w:val="006A56"/>
      <w:sz w:val="24"/>
      <w:szCs w:val="24"/>
    </w:rPr>
  </w:style>
  <w:style w:type="character" w:customStyle="1" w:styleId="Heading3Char">
    <w:name w:val="Heading 3 Char"/>
    <w:basedOn w:val="DefaultParagraphFont"/>
    <w:link w:val="Heading3"/>
    <w:uiPriority w:val="9"/>
    <w:rsid w:val="00F52EE2"/>
    <w:rPr>
      <w:rFonts w:ascii="Georgia" w:eastAsiaTheme="majorEastAsia" w:hAnsi="Georgia" w:cstheme="majorBidi"/>
      <w:b/>
      <w:bCs/>
      <w:color w:val="00AE66"/>
      <w:sz w:val="18"/>
    </w:rPr>
  </w:style>
  <w:style w:type="paragraph" w:styleId="ListBullet">
    <w:name w:val="List Bullet"/>
    <w:basedOn w:val="Normal"/>
    <w:uiPriority w:val="99"/>
    <w:unhideWhenUsed/>
    <w:rsid w:val="00FF3A31"/>
    <w:pPr>
      <w:numPr>
        <w:numId w:val="1"/>
      </w:numPr>
      <w:contextualSpacing/>
    </w:pPr>
  </w:style>
  <w:style w:type="paragraph" w:customStyle="1" w:styleId="Footer1">
    <w:name w:val="Footer1"/>
    <w:basedOn w:val="Footer"/>
    <w:semiHidden/>
    <w:qFormat/>
    <w:rsid w:val="00AC68A3"/>
    <w:rPr>
      <w:rFonts w:ascii="Oswald" w:hAnsi="Oswald"/>
      <w:color w:val="BD9A64" w:themeColor="accent4"/>
    </w:rPr>
  </w:style>
  <w:style w:type="paragraph" w:customStyle="1" w:styleId="StudentNameYear">
    <w:name w:val="Student Name/Year"/>
    <w:basedOn w:val="Normal"/>
    <w:semiHidden/>
    <w:qFormat/>
    <w:rsid w:val="001101A1"/>
    <w:pPr>
      <w:spacing w:line="440" w:lineRule="exact"/>
      <w:jc w:val="center"/>
    </w:pPr>
    <w:rPr>
      <w:rFonts w:asciiTheme="majorHAnsi" w:hAnsiTheme="majorHAnsi" w:cs="Times New Roman"/>
      <w:caps/>
      <w:color w:val="BD9A64" w:themeColor="accent4"/>
      <w:sz w:val="44"/>
      <w:szCs w:val="44"/>
    </w:rPr>
  </w:style>
  <w:style w:type="paragraph" w:customStyle="1" w:styleId="Term">
    <w:name w:val="Term"/>
    <w:basedOn w:val="Normal"/>
    <w:rsid w:val="001101A1"/>
    <w:pPr>
      <w:jc w:val="center"/>
    </w:pPr>
    <w:rPr>
      <w:rFonts w:asciiTheme="minorHAnsi" w:hAnsiTheme="minorHAnsi" w:cs="Times New Roman"/>
      <w:color w:val="006A56" w:themeColor="accent2"/>
      <w:sz w:val="44"/>
      <w:szCs w:val="44"/>
    </w:rPr>
  </w:style>
  <w:style w:type="paragraph" w:styleId="Title">
    <w:name w:val="Title"/>
    <w:aliases w:val="Cover Title"/>
    <w:basedOn w:val="Style1"/>
    <w:next w:val="Normal"/>
    <w:link w:val="TitleChar"/>
    <w:uiPriority w:val="10"/>
    <w:qFormat/>
    <w:rsid w:val="00E10DA6"/>
    <w:pPr>
      <w:tabs>
        <w:tab w:val="right" w:pos="6096"/>
      </w:tabs>
      <w:jc w:val="left"/>
    </w:pPr>
  </w:style>
  <w:style w:type="character" w:customStyle="1" w:styleId="TitleChar">
    <w:name w:val="Title Char"/>
    <w:aliases w:val="Cover Title Char"/>
    <w:basedOn w:val="DefaultParagraphFont"/>
    <w:link w:val="Title"/>
    <w:uiPriority w:val="10"/>
    <w:rsid w:val="00E10DA6"/>
    <w:rPr>
      <w:rFonts w:ascii="Trade Gothic Next HvyCd" w:hAnsi="Trade Gothic Next HvyCd"/>
      <w:caps/>
      <w:color w:val="004559" w:themeColor="accent1"/>
      <w:sz w:val="40"/>
      <w:szCs w:val="40"/>
    </w:rPr>
  </w:style>
  <w:style w:type="paragraph" w:styleId="Subtitle">
    <w:name w:val="Subtitle"/>
    <w:aliases w:val="Cover"/>
    <w:basedOn w:val="Term"/>
    <w:next w:val="Normal"/>
    <w:link w:val="SubtitleChar"/>
    <w:uiPriority w:val="11"/>
    <w:rsid w:val="00E030BE"/>
    <w:pPr>
      <w:framePr w:w="11898" w:h="3270" w:hRule="exact" w:hSpace="180" w:wrap="around" w:vAnchor="text" w:hAnchor="page" w:x="5" w:y="7096"/>
    </w:pPr>
    <w:rPr>
      <w:caps/>
    </w:rPr>
  </w:style>
  <w:style w:type="character" w:customStyle="1" w:styleId="SubtitleChar">
    <w:name w:val="Subtitle Char"/>
    <w:aliases w:val="Cover Char"/>
    <w:basedOn w:val="DefaultParagraphFont"/>
    <w:link w:val="Subtitle"/>
    <w:uiPriority w:val="11"/>
    <w:rsid w:val="00E030BE"/>
    <w:rPr>
      <w:rFonts w:cs="Times New Roman"/>
      <w:caps/>
      <w:color w:val="006A56" w:themeColor="accent2"/>
      <w:sz w:val="44"/>
      <w:szCs w:val="44"/>
    </w:rPr>
  </w:style>
  <w:style w:type="paragraph" w:styleId="NoSpacing">
    <w:name w:val="No Spacing"/>
    <w:uiPriority w:val="1"/>
    <w:rsid w:val="001101A1"/>
    <w:pPr>
      <w:spacing w:after="0" w:line="240" w:lineRule="auto"/>
    </w:pPr>
    <w:rPr>
      <w:rFonts w:ascii="Georgia" w:hAnsi="Georgia"/>
      <w:color w:val="606A70" w:themeColor="text1"/>
      <w:sz w:val="18"/>
    </w:rPr>
  </w:style>
  <w:style w:type="table" w:customStyle="1" w:styleId="Arden1">
    <w:name w:val="Arden_1"/>
    <w:basedOn w:val="TableNormal"/>
    <w:uiPriority w:val="99"/>
    <w:rsid w:val="00533615"/>
    <w:pPr>
      <w:spacing w:after="0" w:line="240" w:lineRule="auto"/>
    </w:pPr>
    <w:rPr>
      <w:rFonts w:ascii="Georgia" w:hAnsi="Georgia"/>
      <w:sz w:val="18"/>
    </w:rPr>
    <w:tblPr>
      <w:tblBorders>
        <w:top w:val="single" w:sz="2" w:space="0" w:color="BD9A64" w:themeColor="accent4"/>
        <w:bottom w:val="single" w:sz="2" w:space="0" w:color="BD9A64" w:themeColor="accent4"/>
        <w:insideH w:val="single" w:sz="2" w:space="0" w:color="BD9A64" w:themeColor="accent4"/>
      </w:tblBorders>
    </w:tblPr>
    <w:tblStylePr w:type="firstRow">
      <w:pPr>
        <w:wordWrap/>
        <w:spacing w:beforeLines="40" w:beforeAutospacing="0" w:afterLines="40" w:afterAutospacing="0" w:line="260" w:lineRule="atLeast"/>
        <w:jc w:val="center"/>
      </w:pPr>
      <w:rPr>
        <w:rFonts w:ascii="Trade Gothic Next HvyCd" w:hAnsi="Trade Gothic Next HvyCd"/>
        <w:b/>
        <w:color w:val="606A70" w:themeColor="text1"/>
        <w:sz w:val="18"/>
      </w:rPr>
      <w:tblPr/>
      <w:tcPr>
        <w:tcBorders>
          <w:top w:val="nil"/>
          <w:left w:val="nil"/>
          <w:bottom w:val="nil"/>
          <w:right w:val="nil"/>
          <w:insideH w:val="nil"/>
          <w:insideV w:val="nil"/>
          <w:tl2br w:val="nil"/>
          <w:tr2bl w:val="nil"/>
        </w:tcBorders>
        <w:shd w:val="clear" w:color="auto" w:fill="DBD0A7" w:themeFill="accent5"/>
      </w:tcPr>
    </w:tblStylePr>
  </w:style>
  <w:style w:type="paragraph" w:customStyle="1" w:styleId="TableHeader">
    <w:name w:val="TableHeader"/>
    <w:basedOn w:val="Header"/>
    <w:qFormat/>
    <w:rsid w:val="00114589"/>
    <w:pPr>
      <w:tabs>
        <w:tab w:val="right" w:pos="6096"/>
      </w:tabs>
    </w:pPr>
    <w:rPr>
      <w:b/>
      <w:bCs/>
    </w:rPr>
  </w:style>
  <w:style w:type="paragraph" w:customStyle="1" w:styleId="TableText">
    <w:name w:val="TableText"/>
    <w:basedOn w:val="Normal"/>
    <w:rsid w:val="00FA29F9"/>
    <w:pPr>
      <w:spacing w:before="40" w:after="40"/>
    </w:pPr>
    <w:rPr>
      <w:lang w:eastAsia="en-AU"/>
    </w:rPr>
  </w:style>
  <w:style w:type="paragraph" w:customStyle="1" w:styleId="TableBullet">
    <w:name w:val="Table_Bullet"/>
    <w:basedOn w:val="MGlist"/>
    <w:qFormat/>
    <w:rsid w:val="00037F2F"/>
  </w:style>
  <w:style w:type="paragraph" w:styleId="List">
    <w:name w:val="List"/>
    <w:basedOn w:val="Normal"/>
    <w:uiPriority w:val="99"/>
    <w:unhideWhenUsed/>
    <w:rsid w:val="00B35D4E"/>
    <w:pPr>
      <w:numPr>
        <w:numId w:val="3"/>
      </w:numPr>
      <w:ind w:left="425" w:hanging="357"/>
      <w:contextualSpacing/>
    </w:pPr>
  </w:style>
  <w:style w:type="table" w:styleId="MediumShading1-Accent5">
    <w:name w:val="Medium Shading 1 Accent 5"/>
    <w:basedOn w:val="TableNormal"/>
    <w:uiPriority w:val="63"/>
    <w:rsid w:val="00B601F5"/>
    <w:pPr>
      <w:spacing w:after="0" w:line="240" w:lineRule="auto"/>
    </w:pPr>
    <w:tblPr>
      <w:tblStyleRowBandSize w:val="1"/>
      <w:tblStyleColBandSize w:val="1"/>
      <w:tblBorders>
        <w:top w:val="single" w:sz="8" w:space="0" w:color="E4DBBD" w:themeColor="accent5" w:themeTint="BF"/>
        <w:left w:val="single" w:sz="8" w:space="0" w:color="E4DBBD" w:themeColor="accent5" w:themeTint="BF"/>
        <w:bottom w:val="single" w:sz="8" w:space="0" w:color="E4DBBD" w:themeColor="accent5" w:themeTint="BF"/>
        <w:right w:val="single" w:sz="8" w:space="0" w:color="E4DBBD" w:themeColor="accent5" w:themeTint="BF"/>
        <w:insideH w:val="single" w:sz="8" w:space="0" w:color="E4DBBD" w:themeColor="accent5" w:themeTint="BF"/>
      </w:tblBorders>
    </w:tblPr>
    <w:tblStylePr w:type="firstRow">
      <w:pPr>
        <w:spacing w:before="0" w:after="0" w:line="240" w:lineRule="auto"/>
      </w:pPr>
      <w:rPr>
        <w:b/>
        <w:bCs/>
        <w:color w:val="FFFFFF" w:themeColor="background1"/>
      </w:rPr>
      <w:tblPr/>
      <w:tcPr>
        <w:tcBorders>
          <w:top w:val="single" w:sz="8" w:space="0" w:color="E4DBBD" w:themeColor="accent5" w:themeTint="BF"/>
          <w:left w:val="single" w:sz="8" w:space="0" w:color="E4DBBD" w:themeColor="accent5" w:themeTint="BF"/>
          <w:bottom w:val="single" w:sz="8" w:space="0" w:color="E4DBBD" w:themeColor="accent5" w:themeTint="BF"/>
          <w:right w:val="single" w:sz="8" w:space="0" w:color="E4DBBD" w:themeColor="accent5" w:themeTint="BF"/>
          <w:insideH w:val="nil"/>
          <w:insideV w:val="nil"/>
        </w:tcBorders>
        <w:shd w:val="clear" w:color="auto" w:fill="DBD0A7" w:themeFill="accent5"/>
      </w:tcPr>
    </w:tblStylePr>
    <w:tblStylePr w:type="lastRow">
      <w:pPr>
        <w:spacing w:before="0" w:after="0" w:line="240" w:lineRule="auto"/>
      </w:pPr>
      <w:rPr>
        <w:b/>
        <w:bCs/>
      </w:rPr>
      <w:tblPr/>
      <w:tcPr>
        <w:tcBorders>
          <w:top w:val="double" w:sz="6" w:space="0" w:color="E4DBBD" w:themeColor="accent5" w:themeTint="BF"/>
          <w:left w:val="single" w:sz="8" w:space="0" w:color="E4DBBD" w:themeColor="accent5" w:themeTint="BF"/>
          <w:bottom w:val="single" w:sz="8" w:space="0" w:color="E4DBBD" w:themeColor="accent5" w:themeTint="BF"/>
          <w:right w:val="single" w:sz="8" w:space="0" w:color="E4DBB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6F3E9" w:themeFill="accent5" w:themeFillTint="3F"/>
      </w:tcPr>
    </w:tblStylePr>
    <w:tblStylePr w:type="band1Horz">
      <w:tblPr/>
      <w:tcPr>
        <w:tcBorders>
          <w:insideH w:val="nil"/>
          <w:insideV w:val="nil"/>
        </w:tcBorders>
        <w:shd w:val="clear" w:color="auto" w:fill="F6F3E9" w:themeFill="accent5" w:themeFillTint="3F"/>
      </w:tcPr>
    </w:tblStylePr>
    <w:tblStylePr w:type="band2Horz">
      <w:tblPr/>
      <w:tcPr>
        <w:tcBorders>
          <w:insideH w:val="nil"/>
          <w:insideV w:val="nil"/>
        </w:tcBorders>
      </w:tcPr>
    </w:tblStylePr>
  </w:style>
  <w:style w:type="paragraph" w:styleId="TOC1">
    <w:name w:val="toc 1"/>
    <w:basedOn w:val="Normal"/>
    <w:next w:val="Normal"/>
    <w:autoRedefine/>
    <w:uiPriority w:val="39"/>
    <w:unhideWhenUsed/>
    <w:rsid w:val="00AC68A3"/>
    <w:pPr>
      <w:tabs>
        <w:tab w:val="left" w:pos="660"/>
        <w:tab w:val="right" w:pos="7938"/>
      </w:tabs>
      <w:spacing w:after="100"/>
      <w:ind w:left="658" w:hanging="658"/>
    </w:pPr>
    <w:rPr>
      <w:noProof/>
    </w:rPr>
  </w:style>
  <w:style w:type="paragraph" w:styleId="TOC2">
    <w:name w:val="toc 2"/>
    <w:basedOn w:val="Normal"/>
    <w:next w:val="Normal"/>
    <w:autoRedefine/>
    <w:uiPriority w:val="39"/>
    <w:unhideWhenUsed/>
    <w:rsid w:val="003563DA"/>
    <w:pPr>
      <w:spacing w:after="100"/>
      <w:ind w:left="180"/>
    </w:pPr>
  </w:style>
  <w:style w:type="paragraph" w:styleId="TOC3">
    <w:name w:val="toc 3"/>
    <w:basedOn w:val="Normal"/>
    <w:next w:val="Normal"/>
    <w:autoRedefine/>
    <w:uiPriority w:val="39"/>
    <w:unhideWhenUsed/>
    <w:rsid w:val="003563DA"/>
    <w:pPr>
      <w:spacing w:after="100"/>
      <w:ind w:left="360"/>
    </w:pPr>
  </w:style>
  <w:style w:type="paragraph" w:customStyle="1" w:styleId="Heading1Non">
    <w:name w:val="Heading 1_Non"/>
    <w:basedOn w:val="Heading1"/>
    <w:rsid w:val="00AC68A3"/>
  </w:style>
  <w:style w:type="character" w:styleId="PageNumber">
    <w:name w:val="page number"/>
    <w:basedOn w:val="DefaultParagraphFont"/>
    <w:uiPriority w:val="99"/>
    <w:semiHidden/>
    <w:rsid w:val="0027445C"/>
    <w:rPr>
      <w:rFonts w:ascii="Georgia" w:hAnsi="Georgia"/>
      <w:color w:val="A3A5A8"/>
      <w:sz w:val="16"/>
    </w:rPr>
  </w:style>
  <w:style w:type="paragraph" w:customStyle="1" w:styleId="BasicParagraph">
    <w:name w:val="[Basic Paragraph]"/>
    <w:basedOn w:val="Normal"/>
    <w:uiPriority w:val="99"/>
    <w:semiHidden/>
    <w:rsid w:val="0027445C"/>
    <w:pPr>
      <w:widowControl w:val="0"/>
      <w:autoSpaceDE w:val="0"/>
      <w:autoSpaceDN w:val="0"/>
      <w:adjustRightInd w:val="0"/>
      <w:spacing w:line="288" w:lineRule="auto"/>
      <w:textAlignment w:val="center"/>
    </w:pPr>
    <w:rPr>
      <w:rFonts w:ascii="MinionPro-Regular" w:hAnsi="MinionPro-Regular" w:cs="MinionPro-Regular"/>
      <w:color w:val="000000"/>
      <w:sz w:val="24"/>
      <w:szCs w:val="24"/>
      <w:lang w:val="en-GB"/>
    </w:rPr>
  </w:style>
  <w:style w:type="paragraph" w:customStyle="1" w:styleId="CoverFooter">
    <w:name w:val="CoverFooter"/>
    <w:basedOn w:val="Footer1"/>
    <w:rsid w:val="00123D5D"/>
    <w:pPr>
      <w:ind w:left="0" w:right="0"/>
    </w:pPr>
    <w:rPr>
      <w:rFonts w:asciiTheme="minorHAnsi" w:hAnsiTheme="minorHAnsi"/>
      <w:color w:val="606A70" w:themeColor="text1"/>
      <w:sz w:val="15"/>
    </w:rPr>
  </w:style>
  <w:style w:type="paragraph" w:customStyle="1" w:styleId="CoverFooter2">
    <w:name w:val="CoverFooter2"/>
    <w:basedOn w:val="CoverFooter"/>
    <w:rsid w:val="006633D8"/>
    <w:rPr>
      <w:rFonts w:asciiTheme="majorHAnsi" w:hAnsiTheme="majorHAnsi"/>
      <w:b/>
      <w:color w:val="BD9A64" w:themeColor="accent4"/>
    </w:rPr>
  </w:style>
  <w:style w:type="character" w:styleId="Strong">
    <w:name w:val="Strong"/>
    <w:basedOn w:val="DefaultParagraphFont"/>
    <w:uiPriority w:val="22"/>
    <w:rsid w:val="00E35E5A"/>
    <w:rPr>
      <w:b/>
      <w:bCs/>
    </w:rPr>
  </w:style>
  <w:style w:type="table" w:customStyle="1" w:styleId="Arden2">
    <w:name w:val="Arden_2"/>
    <w:basedOn w:val="TableNormal"/>
    <w:uiPriority w:val="99"/>
    <w:rsid w:val="005603BC"/>
    <w:pPr>
      <w:spacing w:after="0" w:line="240" w:lineRule="auto"/>
    </w:pPr>
    <w:tblPr>
      <w:tblBorders>
        <w:top w:val="single" w:sz="2" w:space="0" w:color="BD9A64" w:themeColor="accent4"/>
        <w:bottom w:val="single" w:sz="2" w:space="0" w:color="BD9A64" w:themeColor="accent4"/>
        <w:insideH w:val="single" w:sz="2" w:space="0" w:color="BD9A64" w:themeColor="accent4"/>
      </w:tblBorders>
    </w:tblPr>
    <w:tcPr>
      <w:shd w:val="clear" w:color="auto" w:fill="auto"/>
    </w:tcPr>
  </w:style>
  <w:style w:type="character" w:styleId="PlaceholderText">
    <w:name w:val="Placeholder Text"/>
    <w:basedOn w:val="DefaultParagraphFont"/>
    <w:uiPriority w:val="99"/>
    <w:semiHidden/>
    <w:rsid w:val="00D61F23"/>
    <w:rPr>
      <w:color w:val="808080"/>
    </w:rPr>
  </w:style>
  <w:style w:type="paragraph" w:customStyle="1" w:styleId="Subheading">
    <w:name w:val="Subheading"/>
    <w:basedOn w:val="Heading1"/>
    <w:rsid w:val="00850E11"/>
    <w:pPr>
      <w:jc w:val="center"/>
    </w:pPr>
  </w:style>
  <w:style w:type="paragraph" w:customStyle="1" w:styleId="label1">
    <w:name w:val="label1"/>
    <w:basedOn w:val="Normal"/>
    <w:rsid w:val="00A14EB1"/>
    <w:pPr>
      <w:spacing w:before="240" w:after="120"/>
    </w:pPr>
    <w:rPr>
      <w:rFonts w:ascii="Arial" w:eastAsia="Times New Roman" w:hAnsi="Arial" w:cs="Times New Roman"/>
      <w:color w:val="auto"/>
      <w:szCs w:val="24"/>
    </w:rPr>
  </w:style>
  <w:style w:type="paragraph" w:customStyle="1" w:styleId="acara2">
    <w:name w:val="acara2"/>
    <w:basedOn w:val="Normal"/>
    <w:rsid w:val="00A14EB1"/>
    <w:pPr>
      <w:spacing w:before="60" w:after="60"/>
      <w:ind w:left="360" w:hanging="360"/>
    </w:pPr>
    <w:rPr>
      <w:rFonts w:ascii="Arial" w:eastAsia="Times New Roman" w:hAnsi="Arial" w:cs="Times New Roman"/>
      <w:color w:val="auto"/>
      <w:szCs w:val="24"/>
      <w:lang w:val="en-US"/>
    </w:rPr>
  </w:style>
  <w:style w:type="paragraph" w:customStyle="1" w:styleId="bos1">
    <w:name w:val="bos1"/>
    <w:rsid w:val="00A14EB1"/>
    <w:pPr>
      <w:numPr>
        <w:numId w:val="4"/>
      </w:numPr>
      <w:tabs>
        <w:tab w:val="num" w:pos="789"/>
      </w:tabs>
      <w:spacing w:before="360" w:after="120" w:line="240" w:lineRule="auto"/>
      <w:ind w:left="0" w:firstLine="0"/>
    </w:pPr>
    <w:rPr>
      <w:rFonts w:ascii="Arial" w:eastAsia="Times New Roman" w:hAnsi="Arial" w:cs="Times New Roman"/>
      <w:sz w:val="20"/>
      <w:szCs w:val="24"/>
      <w:lang w:val="en-US"/>
    </w:rPr>
  </w:style>
  <w:style w:type="paragraph" w:customStyle="1" w:styleId="Contenthead">
    <w:name w:val="Content head"/>
    <w:basedOn w:val="Normal"/>
    <w:rsid w:val="00A14EB1"/>
    <w:pPr>
      <w:ind w:left="113" w:right="113"/>
      <w:jc w:val="center"/>
    </w:pPr>
    <w:rPr>
      <w:rFonts w:ascii="Arial" w:eastAsia="Calibri" w:hAnsi="Arial" w:cs="Times New Roman"/>
      <w:b/>
      <w:color w:val="auto"/>
    </w:rPr>
  </w:style>
  <w:style w:type="character" w:customStyle="1" w:styleId="acara">
    <w:name w:val="acara"/>
    <w:rsid w:val="00A14EB1"/>
    <w:rPr>
      <w:rFonts w:ascii="Arial" w:hAnsi="Arial"/>
      <w:caps/>
      <w:smallCaps w:val="0"/>
      <w:color w:val="505150"/>
      <w:sz w:val="18"/>
      <w:szCs w:val="18"/>
    </w:rPr>
  </w:style>
  <w:style w:type="paragraph" w:customStyle="1" w:styleId="MGlist">
    <w:name w:val="MG list"/>
    <w:basedOn w:val="Header"/>
    <w:rsid w:val="00037F2F"/>
    <w:pPr>
      <w:numPr>
        <w:numId w:val="30"/>
      </w:numPr>
      <w:tabs>
        <w:tab w:val="right" w:pos="6096"/>
      </w:tabs>
      <w:ind w:left="367" w:hanging="367"/>
    </w:pPr>
  </w:style>
  <w:style w:type="table" w:customStyle="1" w:styleId="Arden21">
    <w:name w:val="Arden_21"/>
    <w:basedOn w:val="TableNormal"/>
    <w:uiPriority w:val="99"/>
    <w:rsid w:val="00423CFB"/>
    <w:pPr>
      <w:spacing w:after="0" w:line="240" w:lineRule="auto"/>
    </w:pPr>
    <w:rPr>
      <w:rFonts w:ascii="Georgia" w:eastAsia="Georgia" w:hAnsi="Georgia" w:cs="Times New Roman"/>
    </w:rPr>
    <w:tblPr>
      <w:tblBorders>
        <w:top w:val="single" w:sz="2" w:space="0" w:color="BD9A64"/>
        <w:bottom w:val="single" w:sz="2" w:space="0" w:color="BD9A64"/>
        <w:insideH w:val="single" w:sz="2" w:space="0" w:color="BD9A64"/>
      </w:tblBorders>
    </w:tblPr>
    <w:tcPr>
      <w:shd w:val="clear" w:color="auto" w:fill="auto"/>
    </w:tcPr>
  </w:style>
  <w:style w:type="paragraph" w:customStyle="1" w:styleId="TableHeading">
    <w:name w:val="Table_Heading"/>
    <w:basedOn w:val="Heading3"/>
    <w:link w:val="TableHeadingChar"/>
    <w:rsid w:val="009778EA"/>
    <w:rPr>
      <w:color w:val="606A70"/>
      <w:lang w:val="en-US"/>
    </w:rPr>
  </w:style>
  <w:style w:type="character" w:customStyle="1" w:styleId="TableHeadingChar">
    <w:name w:val="Table_Heading Char"/>
    <w:basedOn w:val="Heading3Char"/>
    <w:link w:val="TableHeading"/>
    <w:rsid w:val="009778EA"/>
    <w:rPr>
      <w:rFonts w:ascii="Georgia" w:eastAsiaTheme="majorEastAsia" w:hAnsi="Georgia" w:cstheme="majorBidi"/>
      <w:b/>
      <w:bCs/>
      <w:color w:val="606A70"/>
      <w:sz w:val="18"/>
      <w:lang w:val="en-US"/>
    </w:rPr>
  </w:style>
  <w:style w:type="paragraph" w:customStyle="1" w:styleId="Style1">
    <w:name w:val="Style1"/>
    <w:basedOn w:val="Header"/>
    <w:link w:val="Style1Char"/>
    <w:rsid w:val="00674D6E"/>
    <w:pPr>
      <w:jc w:val="right"/>
    </w:pPr>
    <w:rPr>
      <w:rFonts w:ascii="Trade Gothic Next HvyCd" w:hAnsi="Trade Gothic Next HvyCd"/>
      <w:caps/>
      <w:color w:val="004559" w:themeColor="accent1"/>
      <w:sz w:val="40"/>
      <w:szCs w:val="40"/>
    </w:rPr>
  </w:style>
  <w:style w:type="character" w:customStyle="1" w:styleId="Style1Char">
    <w:name w:val="Style1 Char"/>
    <w:basedOn w:val="HeaderChar"/>
    <w:link w:val="Style1"/>
    <w:rsid w:val="00674D6E"/>
    <w:rPr>
      <w:rFonts w:ascii="Trade Gothic Next HvyCd" w:hAnsi="Trade Gothic Next HvyCd"/>
      <w:caps/>
      <w:color w:val="004559" w:themeColor="accent1"/>
      <w:sz w:val="40"/>
      <w:szCs w:val="40"/>
    </w:rPr>
  </w:style>
  <w:style w:type="table" w:styleId="TableGridLight">
    <w:name w:val="Grid Table Light"/>
    <w:basedOn w:val="TableNormal"/>
    <w:uiPriority w:val="40"/>
    <w:rsid w:val="009821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257312"/>
    <w:rPr>
      <w:color w:val="605E5C"/>
      <w:shd w:val="clear" w:color="auto" w:fill="E1DFDD"/>
    </w:rPr>
  </w:style>
  <w:style w:type="character" w:customStyle="1" w:styleId="Heading4Char">
    <w:name w:val="Heading 4 Char"/>
    <w:basedOn w:val="DefaultParagraphFont"/>
    <w:link w:val="Heading4"/>
    <w:uiPriority w:val="9"/>
    <w:semiHidden/>
    <w:rsid w:val="00361792"/>
    <w:rPr>
      <w:rFonts w:asciiTheme="majorHAnsi" w:eastAsiaTheme="majorEastAsia" w:hAnsiTheme="majorHAnsi" w:cstheme="majorBidi"/>
      <w:i/>
      <w:iCs/>
      <w:color w:val="003342" w:themeColor="accent1" w:themeShade="BF"/>
      <w:sz w:val="20"/>
    </w:rPr>
  </w:style>
  <w:style w:type="table" w:customStyle="1" w:styleId="NESATable">
    <w:name w:val="NESA Table"/>
    <w:basedOn w:val="TableNormal"/>
    <w:uiPriority w:val="99"/>
    <w:rsid w:val="005904E2"/>
    <w:pPr>
      <w:spacing w:after="0" w:line="240" w:lineRule="auto"/>
      <w:ind w:left="40" w:right="40"/>
    </w:pPr>
    <w:rPr>
      <w:rFonts w:ascii="Arial" w:hAnsi="Arial"/>
      <w:sz w:val="20"/>
      <w:lang w:eastAsia="en-AU"/>
    </w:rPr>
    <w:tblPr>
      <w:tblBorders>
        <w:top w:val="single" w:sz="4" w:space="0" w:color="041E42"/>
        <w:left w:val="single" w:sz="4" w:space="0" w:color="041E42"/>
        <w:bottom w:val="single" w:sz="4" w:space="0" w:color="041E42"/>
        <w:right w:val="single" w:sz="4" w:space="0" w:color="041E42"/>
        <w:insideH w:val="single" w:sz="4" w:space="0" w:color="041E42"/>
        <w:insideV w:val="single" w:sz="4" w:space="0" w:color="041E42"/>
      </w:tblBorders>
      <w:tblCellMar>
        <w:top w:w="113" w:type="dxa"/>
        <w:left w:w="113" w:type="dxa"/>
        <w:bottom w:w="57" w:type="dxa"/>
        <w:right w:w="113" w:type="dxa"/>
      </w:tblCellMar>
    </w:tblPr>
    <w:trPr>
      <w:cantSplit/>
    </w:trPr>
    <w:tblStylePr w:type="firstRow">
      <w:pPr>
        <w:widowControl/>
        <w:wordWrap/>
      </w:pPr>
      <w:rPr>
        <w:rFonts w:ascii="Arial" w:hAnsi="Arial"/>
        <w:b/>
      </w:rPr>
      <w:tblPr/>
      <w:tcPr>
        <w:shd w:val="clear" w:color="auto" w:fill="041E42"/>
      </w:tcPr>
    </w:tblStylePr>
    <w:tblStylePr w:type="firstCol">
      <w:rPr>
        <w:b w:val="0"/>
      </w:rPr>
    </w:tblStylePr>
  </w:style>
  <w:style w:type="paragraph" w:customStyle="1" w:styleId="TableParagraph">
    <w:name w:val="Table Paragraph"/>
    <w:basedOn w:val="Normal"/>
    <w:uiPriority w:val="15"/>
    <w:qFormat/>
    <w:rsid w:val="005904E2"/>
    <w:pPr>
      <w:widowControl w:val="0"/>
      <w:spacing w:before="40" w:after="120" w:line="276" w:lineRule="auto"/>
      <w:ind w:left="40" w:right="40"/>
    </w:pPr>
    <w:rPr>
      <w:rFonts w:ascii="Arial" w:eastAsia="Calibri" w:hAnsi="Arial" w:cs="Arial"/>
      <w:color w:val="auto"/>
      <w:spacing w:val="-2"/>
      <w:szCs w:val="20"/>
      <w:lang w:eastAsia="en-AU"/>
    </w:rPr>
  </w:style>
  <w:style w:type="table" w:customStyle="1" w:styleId="TableGrid2">
    <w:name w:val="Table Grid2"/>
    <w:basedOn w:val="TableNormal"/>
    <w:next w:val="TableGrid"/>
    <w:uiPriority w:val="39"/>
    <w:rsid w:val="005904E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5904E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0196D"/>
    <w:rPr>
      <w:sz w:val="16"/>
      <w:szCs w:val="16"/>
    </w:rPr>
  </w:style>
  <w:style w:type="paragraph" w:styleId="CommentText">
    <w:name w:val="annotation text"/>
    <w:basedOn w:val="Normal"/>
    <w:link w:val="CommentTextChar"/>
    <w:uiPriority w:val="99"/>
    <w:unhideWhenUsed/>
    <w:rsid w:val="0040196D"/>
    <w:rPr>
      <w:szCs w:val="20"/>
    </w:rPr>
  </w:style>
  <w:style w:type="character" w:customStyle="1" w:styleId="CommentTextChar">
    <w:name w:val="Comment Text Char"/>
    <w:basedOn w:val="DefaultParagraphFont"/>
    <w:link w:val="CommentText"/>
    <w:uiPriority w:val="99"/>
    <w:rsid w:val="0040196D"/>
    <w:rPr>
      <w:rFonts w:ascii="Times New Roman" w:hAnsi="Times New Roman"/>
      <w:color w:val="303538" w:themeColor="text1" w:themeShade="80"/>
      <w:sz w:val="20"/>
      <w:szCs w:val="20"/>
    </w:rPr>
  </w:style>
  <w:style w:type="paragraph" w:styleId="CommentSubject">
    <w:name w:val="annotation subject"/>
    <w:basedOn w:val="CommentText"/>
    <w:next w:val="CommentText"/>
    <w:link w:val="CommentSubjectChar"/>
    <w:uiPriority w:val="99"/>
    <w:semiHidden/>
    <w:unhideWhenUsed/>
    <w:rsid w:val="0040196D"/>
    <w:rPr>
      <w:b/>
      <w:bCs/>
    </w:rPr>
  </w:style>
  <w:style w:type="character" w:customStyle="1" w:styleId="CommentSubjectChar">
    <w:name w:val="Comment Subject Char"/>
    <w:basedOn w:val="CommentTextChar"/>
    <w:link w:val="CommentSubject"/>
    <w:uiPriority w:val="99"/>
    <w:semiHidden/>
    <w:rsid w:val="0040196D"/>
    <w:rPr>
      <w:rFonts w:ascii="Times New Roman" w:hAnsi="Times New Roman"/>
      <w:b/>
      <w:bCs/>
      <w:color w:val="303538" w:themeColor="text1" w:themeShade="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469">
      <w:bodyDiv w:val="1"/>
      <w:marLeft w:val="0"/>
      <w:marRight w:val="0"/>
      <w:marTop w:val="0"/>
      <w:marBottom w:val="0"/>
      <w:divBdr>
        <w:top w:val="none" w:sz="0" w:space="0" w:color="auto"/>
        <w:left w:val="none" w:sz="0" w:space="0" w:color="auto"/>
        <w:bottom w:val="none" w:sz="0" w:space="0" w:color="auto"/>
        <w:right w:val="none" w:sz="0" w:space="0" w:color="auto"/>
      </w:divBdr>
    </w:div>
    <w:div w:id="63839803">
      <w:bodyDiv w:val="1"/>
      <w:marLeft w:val="0"/>
      <w:marRight w:val="0"/>
      <w:marTop w:val="0"/>
      <w:marBottom w:val="0"/>
      <w:divBdr>
        <w:top w:val="none" w:sz="0" w:space="0" w:color="auto"/>
        <w:left w:val="none" w:sz="0" w:space="0" w:color="auto"/>
        <w:bottom w:val="none" w:sz="0" w:space="0" w:color="auto"/>
        <w:right w:val="none" w:sz="0" w:space="0" w:color="auto"/>
      </w:divBdr>
    </w:div>
    <w:div w:id="120541703">
      <w:bodyDiv w:val="1"/>
      <w:marLeft w:val="0"/>
      <w:marRight w:val="0"/>
      <w:marTop w:val="0"/>
      <w:marBottom w:val="0"/>
      <w:divBdr>
        <w:top w:val="none" w:sz="0" w:space="0" w:color="auto"/>
        <w:left w:val="none" w:sz="0" w:space="0" w:color="auto"/>
        <w:bottom w:val="none" w:sz="0" w:space="0" w:color="auto"/>
        <w:right w:val="none" w:sz="0" w:space="0" w:color="auto"/>
      </w:divBdr>
    </w:div>
    <w:div w:id="123085828">
      <w:bodyDiv w:val="1"/>
      <w:marLeft w:val="0"/>
      <w:marRight w:val="0"/>
      <w:marTop w:val="0"/>
      <w:marBottom w:val="0"/>
      <w:divBdr>
        <w:top w:val="none" w:sz="0" w:space="0" w:color="auto"/>
        <w:left w:val="none" w:sz="0" w:space="0" w:color="auto"/>
        <w:bottom w:val="none" w:sz="0" w:space="0" w:color="auto"/>
        <w:right w:val="none" w:sz="0" w:space="0" w:color="auto"/>
      </w:divBdr>
    </w:div>
    <w:div w:id="156043141">
      <w:bodyDiv w:val="1"/>
      <w:marLeft w:val="0"/>
      <w:marRight w:val="0"/>
      <w:marTop w:val="0"/>
      <w:marBottom w:val="0"/>
      <w:divBdr>
        <w:top w:val="none" w:sz="0" w:space="0" w:color="auto"/>
        <w:left w:val="none" w:sz="0" w:space="0" w:color="auto"/>
        <w:bottom w:val="none" w:sz="0" w:space="0" w:color="auto"/>
        <w:right w:val="none" w:sz="0" w:space="0" w:color="auto"/>
      </w:divBdr>
    </w:div>
    <w:div w:id="181667885">
      <w:bodyDiv w:val="1"/>
      <w:marLeft w:val="0"/>
      <w:marRight w:val="0"/>
      <w:marTop w:val="0"/>
      <w:marBottom w:val="0"/>
      <w:divBdr>
        <w:top w:val="none" w:sz="0" w:space="0" w:color="auto"/>
        <w:left w:val="none" w:sz="0" w:space="0" w:color="auto"/>
        <w:bottom w:val="none" w:sz="0" w:space="0" w:color="auto"/>
        <w:right w:val="none" w:sz="0" w:space="0" w:color="auto"/>
      </w:divBdr>
    </w:div>
    <w:div w:id="232735717">
      <w:bodyDiv w:val="1"/>
      <w:marLeft w:val="0"/>
      <w:marRight w:val="0"/>
      <w:marTop w:val="0"/>
      <w:marBottom w:val="0"/>
      <w:divBdr>
        <w:top w:val="none" w:sz="0" w:space="0" w:color="auto"/>
        <w:left w:val="none" w:sz="0" w:space="0" w:color="auto"/>
        <w:bottom w:val="none" w:sz="0" w:space="0" w:color="auto"/>
        <w:right w:val="none" w:sz="0" w:space="0" w:color="auto"/>
      </w:divBdr>
    </w:div>
    <w:div w:id="235095131">
      <w:bodyDiv w:val="1"/>
      <w:marLeft w:val="0"/>
      <w:marRight w:val="0"/>
      <w:marTop w:val="0"/>
      <w:marBottom w:val="0"/>
      <w:divBdr>
        <w:top w:val="none" w:sz="0" w:space="0" w:color="auto"/>
        <w:left w:val="none" w:sz="0" w:space="0" w:color="auto"/>
        <w:bottom w:val="none" w:sz="0" w:space="0" w:color="auto"/>
        <w:right w:val="none" w:sz="0" w:space="0" w:color="auto"/>
      </w:divBdr>
    </w:div>
    <w:div w:id="257256846">
      <w:bodyDiv w:val="1"/>
      <w:marLeft w:val="0"/>
      <w:marRight w:val="0"/>
      <w:marTop w:val="0"/>
      <w:marBottom w:val="0"/>
      <w:divBdr>
        <w:top w:val="none" w:sz="0" w:space="0" w:color="auto"/>
        <w:left w:val="none" w:sz="0" w:space="0" w:color="auto"/>
        <w:bottom w:val="none" w:sz="0" w:space="0" w:color="auto"/>
        <w:right w:val="none" w:sz="0" w:space="0" w:color="auto"/>
      </w:divBdr>
    </w:div>
    <w:div w:id="277954040">
      <w:bodyDiv w:val="1"/>
      <w:marLeft w:val="0"/>
      <w:marRight w:val="0"/>
      <w:marTop w:val="0"/>
      <w:marBottom w:val="0"/>
      <w:divBdr>
        <w:top w:val="none" w:sz="0" w:space="0" w:color="auto"/>
        <w:left w:val="none" w:sz="0" w:space="0" w:color="auto"/>
        <w:bottom w:val="none" w:sz="0" w:space="0" w:color="auto"/>
        <w:right w:val="none" w:sz="0" w:space="0" w:color="auto"/>
      </w:divBdr>
    </w:div>
    <w:div w:id="284049280">
      <w:bodyDiv w:val="1"/>
      <w:marLeft w:val="0"/>
      <w:marRight w:val="0"/>
      <w:marTop w:val="0"/>
      <w:marBottom w:val="0"/>
      <w:divBdr>
        <w:top w:val="none" w:sz="0" w:space="0" w:color="auto"/>
        <w:left w:val="none" w:sz="0" w:space="0" w:color="auto"/>
        <w:bottom w:val="none" w:sz="0" w:space="0" w:color="auto"/>
        <w:right w:val="none" w:sz="0" w:space="0" w:color="auto"/>
      </w:divBdr>
    </w:div>
    <w:div w:id="286012793">
      <w:bodyDiv w:val="1"/>
      <w:marLeft w:val="0"/>
      <w:marRight w:val="0"/>
      <w:marTop w:val="0"/>
      <w:marBottom w:val="0"/>
      <w:divBdr>
        <w:top w:val="none" w:sz="0" w:space="0" w:color="auto"/>
        <w:left w:val="none" w:sz="0" w:space="0" w:color="auto"/>
        <w:bottom w:val="none" w:sz="0" w:space="0" w:color="auto"/>
        <w:right w:val="none" w:sz="0" w:space="0" w:color="auto"/>
      </w:divBdr>
    </w:div>
    <w:div w:id="373508129">
      <w:bodyDiv w:val="1"/>
      <w:marLeft w:val="0"/>
      <w:marRight w:val="0"/>
      <w:marTop w:val="0"/>
      <w:marBottom w:val="0"/>
      <w:divBdr>
        <w:top w:val="none" w:sz="0" w:space="0" w:color="auto"/>
        <w:left w:val="none" w:sz="0" w:space="0" w:color="auto"/>
        <w:bottom w:val="none" w:sz="0" w:space="0" w:color="auto"/>
        <w:right w:val="none" w:sz="0" w:space="0" w:color="auto"/>
      </w:divBdr>
    </w:div>
    <w:div w:id="425199500">
      <w:bodyDiv w:val="1"/>
      <w:marLeft w:val="0"/>
      <w:marRight w:val="0"/>
      <w:marTop w:val="0"/>
      <w:marBottom w:val="0"/>
      <w:divBdr>
        <w:top w:val="none" w:sz="0" w:space="0" w:color="auto"/>
        <w:left w:val="none" w:sz="0" w:space="0" w:color="auto"/>
        <w:bottom w:val="none" w:sz="0" w:space="0" w:color="auto"/>
        <w:right w:val="none" w:sz="0" w:space="0" w:color="auto"/>
      </w:divBdr>
    </w:div>
    <w:div w:id="460878841">
      <w:bodyDiv w:val="1"/>
      <w:marLeft w:val="0"/>
      <w:marRight w:val="0"/>
      <w:marTop w:val="0"/>
      <w:marBottom w:val="0"/>
      <w:divBdr>
        <w:top w:val="none" w:sz="0" w:space="0" w:color="auto"/>
        <w:left w:val="none" w:sz="0" w:space="0" w:color="auto"/>
        <w:bottom w:val="none" w:sz="0" w:space="0" w:color="auto"/>
        <w:right w:val="none" w:sz="0" w:space="0" w:color="auto"/>
      </w:divBdr>
    </w:div>
    <w:div w:id="472404088">
      <w:bodyDiv w:val="1"/>
      <w:marLeft w:val="0"/>
      <w:marRight w:val="0"/>
      <w:marTop w:val="0"/>
      <w:marBottom w:val="0"/>
      <w:divBdr>
        <w:top w:val="none" w:sz="0" w:space="0" w:color="auto"/>
        <w:left w:val="none" w:sz="0" w:space="0" w:color="auto"/>
        <w:bottom w:val="none" w:sz="0" w:space="0" w:color="auto"/>
        <w:right w:val="none" w:sz="0" w:space="0" w:color="auto"/>
      </w:divBdr>
    </w:div>
    <w:div w:id="478960490">
      <w:bodyDiv w:val="1"/>
      <w:marLeft w:val="0"/>
      <w:marRight w:val="0"/>
      <w:marTop w:val="0"/>
      <w:marBottom w:val="0"/>
      <w:divBdr>
        <w:top w:val="none" w:sz="0" w:space="0" w:color="auto"/>
        <w:left w:val="none" w:sz="0" w:space="0" w:color="auto"/>
        <w:bottom w:val="none" w:sz="0" w:space="0" w:color="auto"/>
        <w:right w:val="none" w:sz="0" w:space="0" w:color="auto"/>
      </w:divBdr>
    </w:div>
    <w:div w:id="481655064">
      <w:bodyDiv w:val="1"/>
      <w:marLeft w:val="0"/>
      <w:marRight w:val="0"/>
      <w:marTop w:val="0"/>
      <w:marBottom w:val="0"/>
      <w:divBdr>
        <w:top w:val="none" w:sz="0" w:space="0" w:color="auto"/>
        <w:left w:val="none" w:sz="0" w:space="0" w:color="auto"/>
        <w:bottom w:val="none" w:sz="0" w:space="0" w:color="auto"/>
        <w:right w:val="none" w:sz="0" w:space="0" w:color="auto"/>
      </w:divBdr>
    </w:div>
    <w:div w:id="517356141">
      <w:bodyDiv w:val="1"/>
      <w:marLeft w:val="0"/>
      <w:marRight w:val="0"/>
      <w:marTop w:val="0"/>
      <w:marBottom w:val="0"/>
      <w:divBdr>
        <w:top w:val="none" w:sz="0" w:space="0" w:color="auto"/>
        <w:left w:val="none" w:sz="0" w:space="0" w:color="auto"/>
        <w:bottom w:val="none" w:sz="0" w:space="0" w:color="auto"/>
        <w:right w:val="none" w:sz="0" w:space="0" w:color="auto"/>
      </w:divBdr>
    </w:div>
    <w:div w:id="525797828">
      <w:bodyDiv w:val="1"/>
      <w:marLeft w:val="0"/>
      <w:marRight w:val="0"/>
      <w:marTop w:val="0"/>
      <w:marBottom w:val="0"/>
      <w:divBdr>
        <w:top w:val="none" w:sz="0" w:space="0" w:color="auto"/>
        <w:left w:val="none" w:sz="0" w:space="0" w:color="auto"/>
        <w:bottom w:val="none" w:sz="0" w:space="0" w:color="auto"/>
        <w:right w:val="none" w:sz="0" w:space="0" w:color="auto"/>
      </w:divBdr>
    </w:div>
    <w:div w:id="550190639">
      <w:bodyDiv w:val="1"/>
      <w:marLeft w:val="0"/>
      <w:marRight w:val="0"/>
      <w:marTop w:val="0"/>
      <w:marBottom w:val="0"/>
      <w:divBdr>
        <w:top w:val="none" w:sz="0" w:space="0" w:color="auto"/>
        <w:left w:val="none" w:sz="0" w:space="0" w:color="auto"/>
        <w:bottom w:val="none" w:sz="0" w:space="0" w:color="auto"/>
        <w:right w:val="none" w:sz="0" w:space="0" w:color="auto"/>
      </w:divBdr>
    </w:div>
    <w:div w:id="599797030">
      <w:bodyDiv w:val="1"/>
      <w:marLeft w:val="0"/>
      <w:marRight w:val="0"/>
      <w:marTop w:val="0"/>
      <w:marBottom w:val="0"/>
      <w:divBdr>
        <w:top w:val="none" w:sz="0" w:space="0" w:color="auto"/>
        <w:left w:val="none" w:sz="0" w:space="0" w:color="auto"/>
        <w:bottom w:val="none" w:sz="0" w:space="0" w:color="auto"/>
        <w:right w:val="none" w:sz="0" w:space="0" w:color="auto"/>
      </w:divBdr>
    </w:div>
    <w:div w:id="638145615">
      <w:bodyDiv w:val="1"/>
      <w:marLeft w:val="0"/>
      <w:marRight w:val="0"/>
      <w:marTop w:val="0"/>
      <w:marBottom w:val="0"/>
      <w:divBdr>
        <w:top w:val="none" w:sz="0" w:space="0" w:color="auto"/>
        <w:left w:val="none" w:sz="0" w:space="0" w:color="auto"/>
        <w:bottom w:val="none" w:sz="0" w:space="0" w:color="auto"/>
        <w:right w:val="none" w:sz="0" w:space="0" w:color="auto"/>
      </w:divBdr>
    </w:div>
    <w:div w:id="666641195">
      <w:bodyDiv w:val="1"/>
      <w:marLeft w:val="0"/>
      <w:marRight w:val="0"/>
      <w:marTop w:val="0"/>
      <w:marBottom w:val="0"/>
      <w:divBdr>
        <w:top w:val="none" w:sz="0" w:space="0" w:color="auto"/>
        <w:left w:val="none" w:sz="0" w:space="0" w:color="auto"/>
        <w:bottom w:val="none" w:sz="0" w:space="0" w:color="auto"/>
        <w:right w:val="none" w:sz="0" w:space="0" w:color="auto"/>
      </w:divBdr>
    </w:div>
    <w:div w:id="691304449">
      <w:bodyDiv w:val="1"/>
      <w:marLeft w:val="0"/>
      <w:marRight w:val="0"/>
      <w:marTop w:val="0"/>
      <w:marBottom w:val="0"/>
      <w:divBdr>
        <w:top w:val="none" w:sz="0" w:space="0" w:color="auto"/>
        <w:left w:val="none" w:sz="0" w:space="0" w:color="auto"/>
        <w:bottom w:val="none" w:sz="0" w:space="0" w:color="auto"/>
        <w:right w:val="none" w:sz="0" w:space="0" w:color="auto"/>
      </w:divBdr>
    </w:div>
    <w:div w:id="702243331">
      <w:bodyDiv w:val="1"/>
      <w:marLeft w:val="0"/>
      <w:marRight w:val="0"/>
      <w:marTop w:val="0"/>
      <w:marBottom w:val="0"/>
      <w:divBdr>
        <w:top w:val="none" w:sz="0" w:space="0" w:color="auto"/>
        <w:left w:val="none" w:sz="0" w:space="0" w:color="auto"/>
        <w:bottom w:val="none" w:sz="0" w:space="0" w:color="auto"/>
        <w:right w:val="none" w:sz="0" w:space="0" w:color="auto"/>
      </w:divBdr>
    </w:div>
    <w:div w:id="709230706">
      <w:bodyDiv w:val="1"/>
      <w:marLeft w:val="0"/>
      <w:marRight w:val="0"/>
      <w:marTop w:val="0"/>
      <w:marBottom w:val="0"/>
      <w:divBdr>
        <w:top w:val="none" w:sz="0" w:space="0" w:color="auto"/>
        <w:left w:val="none" w:sz="0" w:space="0" w:color="auto"/>
        <w:bottom w:val="none" w:sz="0" w:space="0" w:color="auto"/>
        <w:right w:val="none" w:sz="0" w:space="0" w:color="auto"/>
      </w:divBdr>
    </w:div>
    <w:div w:id="728187766">
      <w:bodyDiv w:val="1"/>
      <w:marLeft w:val="0"/>
      <w:marRight w:val="0"/>
      <w:marTop w:val="0"/>
      <w:marBottom w:val="0"/>
      <w:divBdr>
        <w:top w:val="none" w:sz="0" w:space="0" w:color="auto"/>
        <w:left w:val="none" w:sz="0" w:space="0" w:color="auto"/>
        <w:bottom w:val="none" w:sz="0" w:space="0" w:color="auto"/>
        <w:right w:val="none" w:sz="0" w:space="0" w:color="auto"/>
      </w:divBdr>
    </w:div>
    <w:div w:id="748310886">
      <w:bodyDiv w:val="1"/>
      <w:marLeft w:val="0"/>
      <w:marRight w:val="0"/>
      <w:marTop w:val="0"/>
      <w:marBottom w:val="0"/>
      <w:divBdr>
        <w:top w:val="none" w:sz="0" w:space="0" w:color="auto"/>
        <w:left w:val="none" w:sz="0" w:space="0" w:color="auto"/>
        <w:bottom w:val="none" w:sz="0" w:space="0" w:color="auto"/>
        <w:right w:val="none" w:sz="0" w:space="0" w:color="auto"/>
      </w:divBdr>
    </w:div>
    <w:div w:id="755245249">
      <w:bodyDiv w:val="1"/>
      <w:marLeft w:val="0"/>
      <w:marRight w:val="0"/>
      <w:marTop w:val="0"/>
      <w:marBottom w:val="0"/>
      <w:divBdr>
        <w:top w:val="none" w:sz="0" w:space="0" w:color="auto"/>
        <w:left w:val="none" w:sz="0" w:space="0" w:color="auto"/>
        <w:bottom w:val="none" w:sz="0" w:space="0" w:color="auto"/>
        <w:right w:val="none" w:sz="0" w:space="0" w:color="auto"/>
      </w:divBdr>
    </w:div>
    <w:div w:id="772356556">
      <w:bodyDiv w:val="1"/>
      <w:marLeft w:val="0"/>
      <w:marRight w:val="0"/>
      <w:marTop w:val="0"/>
      <w:marBottom w:val="0"/>
      <w:divBdr>
        <w:top w:val="none" w:sz="0" w:space="0" w:color="auto"/>
        <w:left w:val="none" w:sz="0" w:space="0" w:color="auto"/>
        <w:bottom w:val="none" w:sz="0" w:space="0" w:color="auto"/>
        <w:right w:val="none" w:sz="0" w:space="0" w:color="auto"/>
      </w:divBdr>
    </w:div>
    <w:div w:id="774056507">
      <w:bodyDiv w:val="1"/>
      <w:marLeft w:val="0"/>
      <w:marRight w:val="0"/>
      <w:marTop w:val="0"/>
      <w:marBottom w:val="0"/>
      <w:divBdr>
        <w:top w:val="none" w:sz="0" w:space="0" w:color="auto"/>
        <w:left w:val="none" w:sz="0" w:space="0" w:color="auto"/>
        <w:bottom w:val="none" w:sz="0" w:space="0" w:color="auto"/>
        <w:right w:val="none" w:sz="0" w:space="0" w:color="auto"/>
      </w:divBdr>
    </w:div>
    <w:div w:id="791360384">
      <w:bodyDiv w:val="1"/>
      <w:marLeft w:val="0"/>
      <w:marRight w:val="0"/>
      <w:marTop w:val="0"/>
      <w:marBottom w:val="0"/>
      <w:divBdr>
        <w:top w:val="none" w:sz="0" w:space="0" w:color="auto"/>
        <w:left w:val="none" w:sz="0" w:space="0" w:color="auto"/>
        <w:bottom w:val="none" w:sz="0" w:space="0" w:color="auto"/>
        <w:right w:val="none" w:sz="0" w:space="0" w:color="auto"/>
      </w:divBdr>
    </w:div>
    <w:div w:id="793182961">
      <w:bodyDiv w:val="1"/>
      <w:marLeft w:val="0"/>
      <w:marRight w:val="0"/>
      <w:marTop w:val="0"/>
      <w:marBottom w:val="0"/>
      <w:divBdr>
        <w:top w:val="none" w:sz="0" w:space="0" w:color="auto"/>
        <w:left w:val="none" w:sz="0" w:space="0" w:color="auto"/>
        <w:bottom w:val="none" w:sz="0" w:space="0" w:color="auto"/>
        <w:right w:val="none" w:sz="0" w:space="0" w:color="auto"/>
      </w:divBdr>
    </w:div>
    <w:div w:id="842285841">
      <w:bodyDiv w:val="1"/>
      <w:marLeft w:val="0"/>
      <w:marRight w:val="0"/>
      <w:marTop w:val="0"/>
      <w:marBottom w:val="0"/>
      <w:divBdr>
        <w:top w:val="none" w:sz="0" w:space="0" w:color="auto"/>
        <w:left w:val="none" w:sz="0" w:space="0" w:color="auto"/>
        <w:bottom w:val="none" w:sz="0" w:space="0" w:color="auto"/>
        <w:right w:val="none" w:sz="0" w:space="0" w:color="auto"/>
      </w:divBdr>
    </w:div>
    <w:div w:id="844398195">
      <w:bodyDiv w:val="1"/>
      <w:marLeft w:val="0"/>
      <w:marRight w:val="0"/>
      <w:marTop w:val="0"/>
      <w:marBottom w:val="0"/>
      <w:divBdr>
        <w:top w:val="none" w:sz="0" w:space="0" w:color="auto"/>
        <w:left w:val="none" w:sz="0" w:space="0" w:color="auto"/>
        <w:bottom w:val="none" w:sz="0" w:space="0" w:color="auto"/>
        <w:right w:val="none" w:sz="0" w:space="0" w:color="auto"/>
      </w:divBdr>
    </w:div>
    <w:div w:id="845290729">
      <w:bodyDiv w:val="1"/>
      <w:marLeft w:val="0"/>
      <w:marRight w:val="0"/>
      <w:marTop w:val="0"/>
      <w:marBottom w:val="0"/>
      <w:divBdr>
        <w:top w:val="none" w:sz="0" w:space="0" w:color="auto"/>
        <w:left w:val="none" w:sz="0" w:space="0" w:color="auto"/>
        <w:bottom w:val="none" w:sz="0" w:space="0" w:color="auto"/>
        <w:right w:val="none" w:sz="0" w:space="0" w:color="auto"/>
      </w:divBdr>
    </w:div>
    <w:div w:id="903681528">
      <w:bodyDiv w:val="1"/>
      <w:marLeft w:val="0"/>
      <w:marRight w:val="0"/>
      <w:marTop w:val="0"/>
      <w:marBottom w:val="0"/>
      <w:divBdr>
        <w:top w:val="none" w:sz="0" w:space="0" w:color="auto"/>
        <w:left w:val="none" w:sz="0" w:space="0" w:color="auto"/>
        <w:bottom w:val="none" w:sz="0" w:space="0" w:color="auto"/>
        <w:right w:val="none" w:sz="0" w:space="0" w:color="auto"/>
      </w:divBdr>
    </w:div>
    <w:div w:id="922107511">
      <w:bodyDiv w:val="1"/>
      <w:marLeft w:val="0"/>
      <w:marRight w:val="0"/>
      <w:marTop w:val="0"/>
      <w:marBottom w:val="0"/>
      <w:divBdr>
        <w:top w:val="none" w:sz="0" w:space="0" w:color="auto"/>
        <w:left w:val="none" w:sz="0" w:space="0" w:color="auto"/>
        <w:bottom w:val="none" w:sz="0" w:space="0" w:color="auto"/>
        <w:right w:val="none" w:sz="0" w:space="0" w:color="auto"/>
      </w:divBdr>
    </w:div>
    <w:div w:id="932858206">
      <w:bodyDiv w:val="1"/>
      <w:marLeft w:val="0"/>
      <w:marRight w:val="0"/>
      <w:marTop w:val="0"/>
      <w:marBottom w:val="0"/>
      <w:divBdr>
        <w:top w:val="none" w:sz="0" w:space="0" w:color="auto"/>
        <w:left w:val="none" w:sz="0" w:space="0" w:color="auto"/>
        <w:bottom w:val="none" w:sz="0" w:space="0" w:color="auto"/>
        <w:right w:val="none" w:sz="0" w:space="0" w:color="auto"/>
      </w:divBdr>
    </w:div>
    <w:div w:id="954098221">
      <w:bodyDiv w:val="1"/>
      <w:marLeft w:val="0"/>
      <w:marRight w:val="0"/>
      <w:marTop w:val="0"/>
      <w:marBottom w:val="0"/>
      <w:divBdr>
        <w:top w:val="none" w:sz="0" w:space="0" w:color="auto"/>
        <w:left w:val="none" w:sz="0" w:space="0" w:color="auto"/>
        <w:bottom w:val="none" w:sz="0" w:space="0" w:color="auto"/>
        <w:right w:val="none" w:sz="0" w:space="0" w:color="auto"/>
      </w:divBdr>
    </w:div>
    <w:div w:id="972638459">
      <w:bodyDiv w:val="1"/>
      <w:marLeft w:val="0"/>
      <w:marRight w:val="0"/>
      <w:marTop w:val="0"/>
      <w:marBottom w:val="0"/>
      <w:divBdr>
        <w:top w:val="none" w:sz="0" w:space="0" w:color="auto"/>
        <w:left w:val="none" w:sz="0" w:space="0" w:color="auto"/>
        <w:bottom w:val="none" w:sz="0" w:space="0" w:color="auto"/>
        <w:right w:val="none" w:sz="0" w:space="0" w:color="auto"/>
      </w:divBdr>
    </w:div>
    <w:div w:id="981033436">
      <w:bodyDiv w:val="1"/>
      <w:marLeft w:val="0"/>
      <w:marRight w:val="0"/>
      <w:marTop w:val="0"/>
      <w:marBottom w:val="0"/>
      <w:divBdr>
        <w:top w:val="none" w:sz="0" w:space="0" w:color="auto"/>
        <w:left w:val="none" w:sz="0" w:space="0" w:color="auto"/>
        <w:bottom w:val="none" w:sz="0" w:space="0" w:color="auto"/>
        <w:right w:val="none" w:sz="0" w:space="0" w:color="auto"/>
      </w:divBdr>
    </w:div>
    <w:div w:id="1000044450">
      <w:bodyDiv w:val="1"/>
      <w:marLeft w:val="0"/>
      <w:marRight w:val="0"/>
      <w:marTop w:val="0"/>
      <w:marBottom w:val="0"/>
      <w:divBdr>
        <w:top w:val="none" w:sz="0" w:space="0" w:color="auto"/>
        <w:left w:val="none" w:sz="0" w:space="0" w:color="auto"/>
        <w:bottom w:val="none" w:sz="0" w:space="0" w:color="auto"/>
        <w:right w:val="none" w:sz="0" w:space="0" w:color="auto"/>
      </w:divBdr>
    </w:div>
    <w:div w:id="1014843425">
      <w:bodyDiv w:val="1"/>
      <w:marLeft w:val="0"/>
      <w:marRight w:val="0"/>
      <w:marTop w:val="0"/>
      <w:marBottom w:val="0"/>
      <w:divBdr>
        <w:top w:val="none" w:sz="0" w:space="0" w:color="auto"/>
        <w:left w:val="none" w:sz="0" w:space="0" w:color="auto"/>
        <w:bottom w:val="none" w:sz="0" w:space="0" w:color="auto"/>
        <w:right w:val="none" w:sz="0" w:space="0" w:color="auto"/>
      </w:divBdr>
    </w:div>
    <w:div w:id="1022321481">
      <w:bodyDiv w:val="1"/>
      <w:marLeft w:val="0"/>
      <w:marRight w:val="0"/>
      <w:marTop w:val="0"/>
      <w:marBottom w:val="0"/>
      <w:divBdr>
        <w:top w:val="none" w:sz="0" w:space="0" w:color="auto"/>
        <w:left w:val="none" w:sz="0" w:space="0" w:color="auto"/>
        <w:bottom w:val="none" w:sz="0" w:space="0" w:color="auto"/>
        <w:right w:val="none" w:sz="0" w:space="0" w:color="auto"/>
      </w:divBdr>
    </w:div>
    <w:div w:id="1045443379">
      <w:bodyDiv w:val="1"/>
      <w:marLeft w:val="0"/>
      <w:marRight w:val="0"/>
      <w:marTop w:val="0"/>
      <w:marBottom w:val="0"/>
      <w:divBdr>
        <w:top w:val="none" w:sz="0" w:space="0" w:color="auto"/>
        <w:left w:val="none" w:sz="0" w:space="0" w:color="auto"/>
        <w:bottom w:val="none" w:sz="0" w:space="0" w:color="auto"/>
        <w:right w:val="none" w:sz="0" w:space="0" w:color="auto"/>
      </w:divBdr>
    </w:div>
    <w:div w:id="1056006680">
      <w:bodyDiv w:val="1"/>
      <w:marLeft w:val="0"/>
      <w:marRight w:val="0"/>
      <w:marTop w:val="0"/>
      <w:marBottom w:val="0"/>
      <w:divBdr>
        <w:top w:val="none" w:sz="0" w:space="0" w:color="auto"/>
        <w:left w:val="none" w:sz="0" w:space="0" w:color="auto"/>
        <w:bottom w:val="none" w:sz="0" w:space="0" w:color="auto"/>
        <w:right w:val="none" w:sz="0" w:space="0" w:color="auto"/>
      </w:divBdr>
    </w:div>
    <w:div w:id="1057628732">
      <w:bodyDiv w:val="1"/>
      <w:marLeft w:val="0"/>
      <w:marRight w:val="0"/>
      <w:marTop w:val="0"/>
      <w:marBottom w:val="0"/>
      <w:divBdr>
        <w:top w:val="none" w:sz="0" w:space="0" w:color="auto"/>
        <w:left w:val="none" w:sz="0" w:space="0" w:color="auto"/>
        <w:bottom w:val="none" w:sz="0" w:space="0" w:color="auto"/>
        <w:right w:val="none" w:sz="0" w:space="0" w:color="auto"/>
      </w:divBdr>
    </w:div>
    <w:div w:id="1067338702">
      <w:bodyDiv w:val="1"/>
      <w:marLeft w:val="0"/>
      <w:marRight w:val="0"/>
      <w:marTop w:val="0"/>
      <w:marBottom w:val="0"/>
      <w:divBdr>
        <w:top w:val="none" w:sz="0" w:space="0" w:color="auto"/>
        <w:left w:val="none" w:sz="0" w:space="0" w:color="auto"/>
        <w:bottom w:val="none" w:sz="0" w:space="0" w:color="auto"/>
        <w:right w:val="none" w:sz="0" w:space="0" w:color="auto"/>
      </w:divBdr>
    </w:div>
    <w:div w:id="1095904652">
      <w:bodyDiv w:val="1"/>
      <w:marLeft w:val="0"/>
      <w:marRight w:val="0"/>
      <w:marTop w:val="0"/>
      <w:marBottom w:val="0"/>
      <w:divBdr>
        <w:top w:val="none" w:sz="0" w:space="0" w:color="auto"/>
        <w:left w:val="none" w:sz="0" w:space="0" w:color="auto"/>
        <w:bottom w:val="none" w:sz="0" w:space="0" w:color="auto"/>
        <w:right w:val="none" w:sz="0" w:space="0" w:color="auto"/>
      </w:divBdr>
    </w:div>
    <w:div w:id="1095982033">
      <w:bodyDiv w:val="1"/>
      <w:marLeft w:val="0"/>
      <w:marRight w:val="0"/>
      <w:marTop w:val="0"/>
      <w:marBottom w:val="0"/>
      <w:divBdr>
        <w:top w:val="none" w:sz="0" w:space="0" w:color="auto"/>
        <w:left w:val="none" w:sz="0" w:space="0" w:color="auto"/>
        <w:bottom w:val="none" w:sz="0" w:space="0" w:color="auto"/>
        <w:right w:val="none" w:sz="0" w:space="0" w:color="auto"/>
      </w:divBdr>
    </w:div>
    <w:div w:id="1106920633">
      <w:bodyDiv w:val="1"/>
      <w:marLeft w:val="0"/>
      <w:marRight w:val="0"/>
      <w:marTop w:val="0"/>
      <w:marBottom w:val="0"/>
      <w:divBdr>
        <w:top w:val="none" w:sz="0" w:space="0" w:color="auto"/>
        <w:left w:val="none" w:sz="0" w:space="0" w:color="auto"/>
        <w:bottom w:val="none" w:sz="0" w:space="0" w:color="auto"/>
        <w:right w:val="none" w:sz="0" w:space="0" w:color="auto"/>
      </w:divBdr>
    </w:div>
    <w:div w:id="1115950537">
      <w:bodyDiv w:val="1"/>
      <w:marLeft w:val="0"/>
      <w:marRight w:val="0"/>
      <w:marTop w:val="0"/>
      <w:marBottom w:val="0"/>
      <w:divBdr>
        <w:top w:val="none" w:sz="0" w:space="0" w:color="auto"/>
        <w:left w:val="none" w:sz="0" w:space="0" w:color="auto"/>
        <w:bottom w:val="none" w:sz="0" w:space="0" w:color="auto"/>
        <w:right w:val="none" w:sz="0" w:space="0" w:color="auto"/>
      </w:divBdr>
    </w:div>
    <w:div w:id="1145900259">
      <w:bodyDiv w:val="1"/>
      <w:marLeft w:val="0"/>
      <w:marRight w:val="0"/>
      <w:marTop w:val="0"/>
      <w:marBottom w:val="0"/>
      <w:divBdr>
        <w:top w:val="none" w:sz="0" w:space="0" w:color="auto"/>
        <w:left w:val="none" w:sz="0" w:space="0" w:color="auto"/>
        <w:bottom w:val="none" w:sz="0" w:space="0" w:color="auto"/>
        <w:right w:val="none" w:sz="0" w:space="0" w:color="auto"/>
      </w:divBdr>
    </w:div>
    <w:div w:id="1148519779">
      <w:bodyDiv w:val="1"/>
      <w:marLeft w:val="0"/>
      <w:marRight w:val="0"/>
      <w:marTop w:val="0"/>
      <w:marBottom w:val="0"/>
      <w:divBdr>
        <w:top w:val="none" w:sz="0" w:space="0" w:color="auto"/>
        <w:left w:val="none" w:sz="0" w:space="0" w:color="auto"/>
        <w:bottom w:val="none" w:sz="0" w:space="0" w:color="auto"/>
        <w:right w:val="none" w:sz="0" w:space="0" w:color="auto"/>
      </w:divBdr>
    </w:div>
    <w:div w:id="1157649520">
      <w:bodyDiv w:val="1"/>
      <w:marLeft w:val="0"/>
      <w:marRight w:val="0"/>
      <w:marTop w:val="0"/>
      <w:marBottom w:val="0"/>
      <w:divBdr>
        <w:top w:val="none" w:sz="0" w:space="0" w:color="auto"/>
        <w:left w:val="none" w:sz="0" w:space="0" w:color="auto"/>
        <w:bottom w:val="none" w:sz="0" w:space="0" w:color="auto"/>
        <w:right w:val="none" w:sz="0" w:space="0" w:color="auto"/>
      </w:divBdr>
    </w:div>
    <w:div w:id="1170633841">
      <w:bodyDiv w:val="1"/>
      <w:marLeft w:val="0"/>
      <w:marRight w:val="0"/>
      <w:marTop w:val="0"/>
      <w:marBottom w:val="0"/>
      <w:divBdr>
        <w:top w:val="none" w:sz="0" w:space="0" w:color="auto"/>
        <w:left w:val="none" w:sz="0" w:space="0" w:color="auto"/>
        <w:bottom w:val="none" w:sz="0" w:space="0" w:color="auto"/>
        <w:right w:val="none" w:sz="0" w:space="0" w:color="auto"/>
      </w:divBdr>
    </w:div>
    <w:div w:id="1207108990">
      <w:bodyDiv w:val="1"/>
      <w:marLeft w:val="0"/>
      <w:marRight w:val="0"/>
      <w:marTop w:val="0"/>
      <w:marBottom w:val="0"/>
      <w:divBdr>
        <w:top w:val="none" w:sz="0" w:space="0" w:color="auto"/>
        <w:left w:val="none" w:sz="0" w:space="0" w:color="auto"/>
        <w:bottom w:val="none" w:sz="0" w:space="0" w:color="auto"/>
        <w:right w:val="none" w:sz="0" w:space="0" w:color="auto"/>
      </w:divBdr>
    </w:div>
    <w:div w:id="1241254880">
      <w:bodyDiv w:val="1"/>
      <w:marLeft w:val="0"/>
      <w:marRight w:val="0"/>
      <w:marTop w:val="0"/>
      <w:marBottom w:val="0"/>
      <w:divBdr>
        <w:top w:val="none" w:sz="0" w:space="0" w:color="auto"/>
        <w:left w:val="none" w:sz="0" w:space="0" w:color="auto"/>
        <w:bottom w:val="none" w:sz="0" w:space="0" w:color="auto"/>
        <w:right w:val="none" w:sz="0" w:space="0" w:color="auto"/>
      </w:divBdr>
    </w:div>
    <w:div w:id="1243104920">
      <w:bodyDiv w:val="1"/>
      <w:marLeft w:val="0"/>
      <w:marRight w:val="0"/>
      <w:marTop w:val="0"/>
      <w:marBottom w:val="0"/>
      <w:divBdr>
        <w:top w:val="none" w:sz="0" w:space="0" w:color="auto"/>
        <w:left w:val="none" w:sz="0" w:space="0" w:color="auto"/>
        <w:bottom w:val="none" w:sz="0" w:space="0" w:color="auto"/>
        <w:right w:val="none" w:sz="0" w:space="0" w:color="auto"/>
      </w:divBdr>
    </w:div>
    <w:div w:id="1256941679">
      <w:bodyDiv w:val="1"/>
      <w:marLeft w:val="0"/>
      <w:marRight w:val="0"/>
      <w:marTop w:val="0"/>
      <w:marBottom w:val="0"/>
      <w:divBdr>
        <w:top w:val="none" w:sz="0" w:space="0" w:color="auto"/>
        <w:left w:val="none" w:sz="0" w:space="0" w:color="auto"/>
        <w:bottom w:val="none" w:sz="0" w:space="0" w:color="auto"/>
        <w:right w:val="none" w:sz="0" w:space="0" w:color="auto"/>
      </w:divBdr>
    </w:div>
    <w:div w:id="1277516746">
      <w:bodyDiv w:val="1"/>
      <w:marLeft w:val="0"/>
      <w:marRight w:val="0"/>
      <w:marTop w:val="0"/>
      <w:marBottom w:val="0"/>
      <w:divBdr>
        <w:top w:val="none" w:sz="0" w:space="0" w:color="auto"/>
        <w:left w:val="none" w:sz="0" w:space="0" w:color="auto"/>
        <w:bottom w:val="none" w:sz="0" w:space="0" w:color="auto"/>
        <w:right w:val="none" w:sz="0" w:space="0" w:color="auto"/>
      </w:divBdr>
    </w:div>
    <w:div w:id="1307735861">
      <w:bodyDiv w:val="1"/>
      <w:marLeft w:val="0"/>
      <w:marRight w:val="0"/>
      <w:marTop w:val="0"/>
      <w:marBottom w:val="0"/>
      <w:divBdr>
        <w:top w:val="none" w:sz="0" w:space="0" w:color="auto"/>
        <w:left w:val="none" w:sz="0" w:space="0" w:color="auto"/>
        <w:bottom w:val="none" w:sz="0" w:space="0" w:color="auto"/>
        <w:right w:val="none" w:sz="0" w:space="0" w:color="auto"/>
      </w:divBdr>
    </w:div>
    <w:div w:id="1319650112">
      <w:bodyDiv w:val="1"/>
      <w:marLeft w:val="0"/>
      <w:marRight w:val="0"/>
      <w:marTop w:val="0"/>
      <w:marBottom w:val="0"/>
      <w:divBdr>
        <w:top w:val="none" w:sz="0" w:space="0" w:color="auto"/>
        <w:left w:val="none" w:sz="0" w:space="0" w:color="auto"/>
        <w:bottom w:val="none" w:sz="0" w:space="0" w:color="auto"/>
        <w:right w:val="none" w:sz="0" w:space="0" w:color="auto"/>
      </w:divBdr>
    </w:div>
    <w:div w:id="1341203140">
      <w:bodyDiv w:val="1"/>
      <w:marLeft w:val="0"/>
      <w:marRight w:val="0"/>
      <w:marTop w:val="0"/>
      <w:marBottom w:val="0"/>
      <w:divBdr>
        <w:top w:val="none" w:sz="0" w:space="0" w:color="auto"/>
        <w:left w:val="none" w:sz="0" w:space="0" w:color="auto"/>
        <w:bottom w:val="none" w:sz="0" w:space="0" w:color="auto"/>
        <w:right w:val="none" w:sz="0" w:space="0" w:color="auto"/>
      </w:divBdr>
    </w:div>
    <w:div w:id="1351374125">
      <w:bodyDiv w:val="1"/>
      <w:marLeft w:val="0"/>
      <w:marRight w:val="0"/>
      <w:marTop w:val="0"/>
      <w:marBottom w:val="0"/>
      <w:divBdr>
        <w:top w:val="none" w:sz="0" w:space="0" w:color="auto"/>
        <w:left w:val="none" w:sz="0" w:space="0" w:color="auto"/>
        <w:bottom w:val="none" w:sz="0" w:space="0" w:color="auto"/>
        <w:right w:val="none" w:sz="0" w:space="0" w:color="auto"/>
      </w:divBdr>
    </w:div>
    <w:div w:id="1359089689">
      <w:bodyDiv w:val="1"/>
      <w:marLeft w:val="0"/>
      <w:marRight w:val="0"/>
      <w:marTop w:val="0"/>
      <w:marBottom w:val="0"/>
      <w:divBdr>
        <w:top w:val="none" w:sz="0" w:space="0" w:color="auto"/>
        <w:left w:val="none" w:sz="0" w:space="0" w:color="auto"/>
        <w:bottom w:val="none" w:sz="0" w:space="0" w:color="auto"/>
        <w:right w:val="none" w:sz="0" w:space="0" w:color="auto"/>
      </w:divBdr>
    </w:div>
    <w:div w:id="1387409399">
      <w:bodyDiv w:val="1"/>
      <w:marLeft w:val="0"/>
      <w:marRight w:val="0"/>
      <w:marTop w:val="0"/>
      <w:marBottom w:val="0"/>
      <w:divBdr>
        <w:top w:val="none" w:sz="0" w:space="0" w:color="auto"/>
        <w:left w:val="none" w:sz="0" w:space="0" w:color="auto"/>
        <w:bottom w:val="none" w:sz="0" w:space="0" w:color="auto"/>
        <w:right w:val="none" w:sz="0" w:space="0" w:color="auto"/>
      </w:divBdr>
    </w:div>
    <w:div w:id="1398163697">
      <w:bodyDiv w:val="1"/>
      <w:marLeft w:val="0"/>
      <w:marRight w:val="0"/>
      <w:marTop w:val="0"/>
      <w:marBottom w:val="0"/>
      <w:divBdr>
        <w:top w:val="none" w:sz="0" w:space="0" w:color="auto"/>
        <w:left w:val="none" w:sz="0" w:space="0" w:color="auto"/>
        <w:bottom w:val="none" w:sz="0" w:space="0" w:color="auto"/>
        <w:right w:val="none" w:sz="0" w:space="0" w:color="auto"/>
      </w:divBdr>
    </w:div>
    <w:div w:id="1399282548">
      <w:bodyDiv w:val="1"/>
      <w:marLeft w:val="0"/>
      <w:marRight w:val="0"/>
      <w:marTop w:val="0"/>
      <w:marBottom w:val="0"/>
      <w:divBdr>
        <w:top w:val="none" w:sz="0" w:space="0" w:color="auto"/>
        <w:left w:val="none" w:sz="0" w:space="0" w:color="auto"/>
        <w:bottom w:val="none" w:sz="0" w:space="0" w:color="auto"/>
        <w:right w:val="none" w:sz="0" w:space="0" w:color="auto"/>
      </w:divBdr>
    </w:div>
    <w:div w:id="1411662694">
      <w:bodyDiv w:val="1"/>
      <w:marLeft w:val="0"/>
      <w:marRight w:val="0"/>
      <w:marTop w:val="0"/>
      <w:marBottom w:val="0"/>
      <w:divBdr>
        <w:top w:val="none" w:sz="0" w:space="0" w:color="auto"/>
        <w:left w:val="none" w:sz="0" w:space="0" w:color="auto"/>
        <w:bottom w:val="none" w:sz="0" w:space="0" w:color="auto"/>
        <w:right w:val="none" w:sz="0" w:space="0" w:color="auto"/>
      </w:divBdr>
    </w:div>
    <w:div w:id="1417439228">
      <w:bodyDiv w:val="1"/>
      <w:marLeft w:val="0"/>
      <w:marRight w:val="0"/>
      <w:marTop w:val="0"/>
      <w:marBottom w:val="0"/>
      <w:divBdr>
        <w:top w:val="none" w:sz="0" w:space="0" w:color="auto"/>
        <w:left w:val="none" w:sz="0" w:space="0" w:color="auto"/>
        <w:bottom w:val="none" w:sz="0" w:space="0" w:color="auto"/>
        <w:right w:val="none" w:sz="0" w:space="0" w:color="auto"/>
      </w:divBdr>
    </w:div>
    <w:div w:id="1427455837">
      <w:bodyDiv w:val="1"/>
      <w:marLeft w:val="0"/>
      <w:marRight w:val="0"/>
      <w:marTop w:val="0"/>
      <w:marBottom w:val="0"/>
      <w:divBdr>
        <w:top w:val="none" w:sz="0" w:space="0" w:color="auto"/>
        <w:left w:val="none" w:sz="0" w:space="0" w:color="auto"/>
        <w:bottom w:val="none" w:sz="0" w:space="0" w:color="auto"/>
        <w:right w:val="none" w:sz="0" w:space="0" w:color="auto"/>
      </w:divBdr>
    </w:div>
    <w:div w:id="1429429351">
      <w:bodyDiv w:val="1"/>
      <w:marLeft w:val="0"/>
      <w:marRight w:val="0"/>
      <w:marTop w:val="0"/>
      <w:marBottom w:val="0"/>
      <w:divBdr>
        <w:top w:val="none" w:sz="0" w:space="0" w:color="auto"/>
        <w:left w:val="none" w:sz="0" w:space="0" w:color="auto"/>
        <w:bottom w:val="none" w:sz="0" w:space="0" w:color="auto"/>
        <w:right w:val="none" w:sz="0" w:space="0" w:color="auto"/>
      </w:divBdr>
    </w:div>
    <w:div w:id="1447769923">
      <w:bodyDiv w:val="1"/>
      <w:marLeft w:val="0"/>
      <w:marRight w:val="0"/>
      <w:marTop w:val="0"/>
      <w:marBottom w:val="0"/>
      <w:divBdr>
        <w:top w:val="none" w:sz="0" w:space="0" w:color="auto"/>
        <w:left w:val="none" w:sz="0" w:space="0" w:color="auto"/>
        <w:bottom w:val="none" w:sz="0" w:space="0" w:color="auto"/>
        <w:right w:val="none" w:sz="0" w:space="0" w:color="auto"/>
      </w:divBdr>
    </w:div>
    <w:div w:id="1486167473">
      <w:bodyDiv w:val="1"/>
      <w:marLeft w:val="0"/>
      <w:marRight w:val="0"/>
      <w:marTop w:val="0"/>
      <w:marBottom w:val="0"/>
      <w:divBdr>
        <w:top w:val="none" w:sz="0" w:space="0" w:color="auto"/>
        <w:left w:val="none" w:sz="0" w:space="0" w:color="auto"/>
        <w:bottom w:val="none" w:sz="0" w:space="0" w:color="auto"/>
        <w:right w:val="none" w:sz="0" w:space="0" w:color="auto"/>
      </w:divBdr>
    </w:div>
    <w:div w:id="1564876198">
      <w:bodyDiv w:val="1"/>
      <w:marLeft w:val="0"/>
      <w:marRight w:val="0"/>
      <w:marTop w:val="0"/>
      <w:marBottom w:val="0"/>
      <w:divBdr>
        <w:top w:val="none" w:sz="0" w:space="0" w:color="auto"/>
        <w:left w:val="none" w:sz="0" w:space="0" w:color="auto"/>
        <w:bottom w:val="none" w:sz="0" w:space="0" w:color="auto"/>
        <w:right w:val="none" w:sz="0" w:space="0" w:color="auto"/>
      </w:divBdr>
    </w:div>
    <w:div w:id="1585214369">
      <w:bodyDiv w:val="1"/>
      <w:marLeft w:val="0"/>
      <w:marRight w:val="0"/>
      <w:marTop w:val="0"/>
      <w:marBottom w:val="0"/>
      <w:divBdr>
        <w:top w:val="none" w:sz="0" w:space="0" w:color="auto"/>
        <w:left w:val="none" w:sz="0" w:space="0" w:color="auto"/>
        <w:bottom w:val="none" w:sz="0" w:space="0" w:color="auto"/>
        <w:right w:val="none" w:sz="0" w:space="0" w:color="auto"/>
      </w:divBdr>
    </w:div>
    <w:div w:id="1586644281">
      <w:bodyDiv w:val="1"/>
      <w:marLeft w:val="0"/>
      <w:marRight w:val="0"/>
      <w:marTop w:val="0"/>
      <w:marBottom w:val="0"/>
      <w:divBdr>
        <w:top w:val="none" w:sz="0" w:space="0" w:color="auto"/>
        <w:left w:val="none" w:sz="0" w:space="0" w:color="auto"/>
        <w:bottom w:val="none" w:sz="0" w:space="0" w:color="auto"/>
        <w:right w:val="none" w:sz="0" w:space="0" w:color="auto"/>
      </w:divBdr>
    </w:div>
    <w:div w:id="1592424599">
      <w:bodyDiv w:val="1"/>
      <w:marLeft w:val="0"/>
      <w:marRight w:val="0"/>
      <w:marTop w:val="0"/>
      <w:marBottom w:val="0"/>
      <w:divBdr>
        <w:top w:val="none" w:sz="0" w:space="0" w:color="auto"/>
        <w:left w:val="none" w:sz="0" w:space="0" w:color="auto"/>
        <w:bottom w:val="none" w:sz="0" w:space="0" w:color="auto"/>
        <w:right w:val="none" w:sz="0" w:space="0" w:color="auto"/>
      </w:divBdr>
    </w:div>
    <w:div w:id="1647200026">
      <w:bodyDiv w:val="1"/>
      <w:marLeft w:val="0"/>
      <w:marRight w:val="0"/>
      <w:marTop w:val="0"/>
      <w:marBottom w:val="0"/>
      <w:divBdr>
        <w:top w:val="none" w:sz="0" w:space="0" w:color="auto"/>
        <w:left w:val="none" w:sz="0" w:space="0" w:color="auto"/>
        <w:bottom w:val="none" w:sz="0" w:space="0" w:color="auto"/>
        <w:right w:val="none" w:sz="0" w:space="0" w:color="auto"/>
      </w:divBdr>
    </w:div>
    <w:div w:id="1684091527">
      <w:bodyDiv w:val="1"/>
      <w:marLeft w:val="0"/>
      <w:marRight w:val="0"/>
      <w:marTop w:val="0"/>
      <w:marBottom w:val="0"/>
      <w:divBdr>
        <w:top w:val="none" w:sz="0" w:space="0" w:color="auto"/>
        <w:left w:val="none" w:sz="0" w:space="0" w:color="auto"/>
        <w:bottom w:val="none" w:sz="0" w:space="0" w:color="auto"/>
        <w:right w:val="none" w:sz="0" w:space="0" w:color="auto"/>
      </w:divBdr>
    </w:div>
    <w:div w:id="1771196909">
      <w:bodyDiv w:val="1"/>
      <w:marLeft w:val="0"/>
      <w:marRight w:val="0"/>
      <w:marTop w:val="0"/>
      <w:marBottom w:val="0"/>
      <w:divBdr>
        <w:top w:val="none" w:sz="0" w:space="0" w:color="auto"/>
        <w:left w:val="none" w:sz="0" w:space="0" w:color="auto"/>
        <w:bottom w:val="none" w:sz="0" w:space="0" w:color="auto"/>
        <w:right w:val="none" w:sz="0" w:space="0" w:color="auto"/>
      </w:divBdr>
    </w:div>
    <w:div w:id="1789660911">
      <w:bodyDiv w:val="1"/>
      <w:marLeft w:val="0"/>
      <w:marRight w:val="0"/>
      <w:marTop w:val="0"/>
      <w:marBottom w:val="0"/>
      <w:divBdr>
        <w:top w:val="none" w:sz="0" w:space="0" w:color="auto"/>
        <w:left w:val="none" w:sz="0" w:space="0" w:color="auto"/>
        <w:bottom w:val="none" w:sz="0" w:space="0" w:color="auto"/>
        <w:right w:val="none" w:sz="0" w:space="0" w:color="auto"/>
      </w:divBdr>
    </w:div>
    <w:div w:id="1809395190">
      <w:bodyDiv w:val="1"/>
      <w:marLeft w:val="0"/>
      <w:marRight w:val="0"/>
      <w:marTop w:val="0"/>
      <w:marBottom w:val="0"/>
      <w:divBdr>
        <w:top w:val="none" w:sz="0" w:space="0" w:color="auto"/>
        <w:left w:val="none" w:sz="0" w:space="0" w:color="auto"/>
        <w:bottom w:val="none" w:sz="0" w:space="0" w:color="auto"/>
        <w:right w:val="none" w:sz="0" w:space="0" w:color="auto"/>
      </w:divBdr>
    </w:div>
    <w:div w:id="1833180657">
      <w:bodyDiv w:val="1"/>
      <w:marLeft w:val="0"/>
      <w:marRight w:val="0"/>
      <w:marTop w:val="0"/>
      <w:marBottom w:val="0"/>
      <w:divBdr>
        <w:top w:val="none" w:sz="0" w:space="0" w:color="auto"/>
        <w:left w:val="none" w:sz="0" w:space="0" w:color="auto"/>
        <w:bottom w:val="none" w:sz="0" w:space="0" w:color="auto"/>
        <w:right w:val="none" w:sz="0" w:space="0" w:color="auto"/>
      </w:divBdr>
    </w:div>
    <w:div w:id="1852989379">
      <w:bodyDiv w:val="1"/>
      <w:marLeft w:val="0"/>
      <w:marRight w:val="0"/>
      <w:marTop w:val="0"/>
      <w:marBottom w:val="0"/>
      <w:divBdr>
        <w:top w:val="none" w:sz="0" w:space="0" w:color="auto"/>
        <w:left w:val="none" w:sz="0" w:space="0" w:color="auto"/>
        <w:bottom w:val="none" w:sz="0" w:space="0" w:color="auto"/>
        <w:right w:val="none" w:sz="0" w:space="0" w:color="auto"/>
      </w:divBdr>
    </w:div>
    <w:div w:id="1925413645">
      <w:bodyDiv w:val="1"/>
      <w:marLeft w:val="0"/>
      <w:marRight w:val="0"/>
      <w:marTop w:val="0"/>
      <w:marBottom w:val="0"/>
      <w:divBdr>
        <w:top w:val="none" w:sz="0" w:space="0" w:color="auto"/>
        <w:left w:val="none" w:sz="0" w:space="0" w:color="auto"/>
        <w:bottom w:val="none" w:sz="0" w:space="0" w:color="auto"/>
        <w:right w:val="none" w:sz="0" w:space="0" w:color="auto"/>
      </w:divBdr>
    </w:div>
    <w:div w:id="1928342459">
      <w:bodyDiv w:val="1"/>
      <w:marLeft w:val="0"/>
      <w:marRight w:val="0"/>
      <w:marTop w:val="0"/>
      <w:marBottom w:val="0"/>
      <w:divBdr>
        <w:top w:val="none" w:sz="0" w:space="0" w:color="auto"/>
        <w:left w:val="none" w:sz="0" w:space="0" w:color="auto"/>
        <w:bottom w:val="none" w:sz="0" w:space="0" w:color="auto"/>
        <w:right w:val="none" w:sz="0" w:space="0" w:color="auto"/>
      </w:divBdr>
    </w:div>
    <w:div w:id="1932426885">
      <w:bodyDiv w:val="1"/>
      <w:marLeft w:val="0"/>
      <w:marRight w:val="0"/>
      <w:marTop w:val="0"/>
      <w:marBottom w:val="0"/>
      <w:divBdr>
        <w:top w:val="none" w:sz="0" w:space="0" w:color="auto"/>
        <w:left w:val="none" w:sz="0" w:space="0" w:color="auto"/>
        <w:bottom w:val="none" w:sz="0" w:space="0" w:color="auto"/>
        <w:right w:val="none" w:sz="0" w:space="0" w:color="auto"/>
      </w:divBdr>
    </w:div>
    <w:div w:id="1970472255">
      <w:bodyDiv w:val="1"/>
      <w:marLeft w:val="0"/>
      <w:marRight w:val="0"/>
      <w:marTop w:val="0"/>
      <w:marBottom w:val="0"/>
      <w:divBdr>
        <w:top w:val="none" w:sz="0" w:space="0" w:color="auto"/>
        <w:left w:val="none" w:sz="0" w:space="0" w:color="auto"/>
        <w:bottom w:val="none" w:sz="0" w:space="0" w:color="auto"/>
        <w:right w:val="none" w:sz="0" w:space="0" w:color="auto"/>
      </w:divBdr>
    </w:div>
    <w:div w:id="1975331033">
      <w:bodyDiv w:val="1"/>
      <w:marLeft w:val="0"/>
      <w:marRight w:val="0"/>
      <w:marTop w:val="0"/>
      <w:marBottom w:val="0"/>
      <w:divBdr>
        <w:top w:val="none" w:sz="0" w:space="0" w:color="auto"/>
        <w:left w:val="none" w:sz="0" w:space="0" w:color="auto"/>
        <w:bottom w:val="none" w:sz="0" w:space="0" w:color="auto"/>
        <w:right w:val="none" w:sz="0" w:space="0" w:color="auto"/>
      </w:divBdr>
    </w:div>
    <w:div w:id="1998074569">
      <w:bodyDiv w:val="1"/>
      <w:marLeft w:val="0"/>
      <w:marRight w:val="0"/>
      <w:marTop w:val="0"/>
      <w:marBottom w:val="0"/>
      <w:divBdr>
        <w:top w:val="none" w:sz="0" w:space="0" w:color="auto"/>
        <w:left w:val="none" w:sz="0" w:space="0" w:color="auto"/>
        <w:bottom w:val="none" w:sz="0" w:space="0" w:color="auto"/>
        <w:right w:val="none" w:sz="0" w:space="0" w:color="auto"/>
      </w:divBdr>
    </w:div>
    <w:div w:id="2026592473">
      <w:bodyDiv w:val="1"/>
      <w:marLeft w:val="0"/>
      <w:marRight w:val="0"/>
      <w:marTop w:val="0"/>
      <w:marBottom w:val="0"/>
      <w:divBdr>
        <w:top w:val="none" w:sz="0" w:space="0" w:color="auto"/>
        <w:left w:val="none" w:sz="0" w:space="0" w:color="auto"/>
        <w:bottom w:val="none" w:sz="0" w:space="0" w:color="auto"/>
        <w:right w:val="none" w:sz="0" w:space="0" w:color="auto"/>
      </w:divBdr>
    </w:div>
    <w:div w:id="2037536899">
      <w:bodyDiv w:val="1"/>
      <w:marLeft w:val="0"/>
      <w:marRight w:val="0"/>
      <w:marTop w:val="0"/>
      <w:marBottom w:val="0"/>
      <w:divBdr>
        <w:top w:val="none" w:sz="0" w:space="0" w:color="auto"/>
        <w:left w:val="none" w:sz="0" w:space="0" w:color="auto"/>
        <w:bottom w:val="none" w:sz="0" w:space="0" w:color="auto"/>
        <w:right w:val="none" w:sz="0" w:space="0" w:color="auto"/>
      </w:divBdr>
    </w:div>
    <w:div w:id="2062711630">
      <w:bodyDiv w:val="1"/>
      <w:marLeft w:val="0"/>
      <w:marRight w:val="0"/>
      <w:marTop w:val="0"/>
      <w:marBottom w:val="0"/>
      <w:divBdr>
        <w:top w:val="none" w:sz="0" w:space="0" w:color="auto"/>
        <w:left w:val="none" w:sz="0" w:space="0" w:color="auto"/>
        <w:bottom w:val="none" w:sz="0" w:space="0" w:color="auto"/>
        <w:right w:val="none" w:sz="0" w:space="0" w:color="auto"/>
      </w:divBdr>
    </w:div>
    <w:div w:id="2094620994">
      <w:bodyDiv w:val="1"/>
      <w:marLeft w:val="0"/>
      <w:marRight w:val="0"/>
      <w:marTop w:val="0"/>
      <w:marBottom w:val="0"/>
      <w:divBdr>
        <w:top w:val="none" w:sz="0" w:space="0" w:color="auto"/>
        <w:left w:val="none" w:sz="0" w:space="0" w:color="auto"/>
        <w:bottom w:val="none" w:sz="0" w:space="0" w:color="auto"/>
        <w:right w:val="none" w:sz="0" w:space="0" w:color="auto"/>
      </w:divBdr>
    </w:div>
    <w:div w:id="2097826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youtu.be/BBcq9abR9Es?si=54FpAEUBkJiBDkWz"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cs50.harvard.edu/x/2024/weeks/7/"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github.com/"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www.w3.org/WAI/test-evaluate/tools/list/" TargetMode="External"/><Relationship Id="rId20" Type="http://schemas.openxmlformats.org/officeDocument/2006/relationships/hyperlink" Target="https://cs50.harvard.edu/x/2024/weeks/9/"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1.xml"/><Relationship Id="rId32"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hyperlink" Target="https://library.curriculum.nsw.edu.au/341419dc-8ec2-0289-7225-6db7f2d751ef/94e1eb0a-0df7-4dbe-9b72-5d5e0d17143a/software-engineering-11-12-higher-school-certificate-course-specifications.PDF"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youtu.be/Awmx8XlgcaE?si=0S0SMCGf5IWHGUx5"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pagespeed.web.dev" TargetMode="External"/><Relationship Id="rId27" Type="http://schemas.openxmlformats.org/officeDocument/2006/relationships/header" Target="header3.xml"/><Relationship Id="rId30"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fraser\AppData\Local\Microsoft\Windows\Temporary%20Internet%20Files\Content.Outlook\VKLYANLK\English%20Program%20Year%20X%20%20Term%202%202014.dotm" TargetMode="External"/></Relationships>
</file>

<file path=word/documenttasks/documenttasks1.xml><?xml version="1.0" encoding="utf-8"?>
<t:Tasks xmlns:t="http://schemas.microsoft.com/office/tasks/2019/documenttasks" xmlns:oel="http://schemas.microsoft.com/office/2019/extlst">
  <t:Task id="{FE40EA81-B7A2-4C16-A743-6D4EB50AE664}">
    <t:Anchor>
      <t:Comment id="250896321"/>
    </t:Anchor>
    <t:History>
      <t:Event id="{E599974B-7FC5-4A22-8986-C19C3EDD616B}" time="2026-02-02T01:17:52.885Z">
        <t:Attribution userId="S::e.seares@arden.nsw.edu.au::1e2d3ba5-7de0-4622-9c85-91a703ade299" userProvider="AD" userName="Elizabeth Seares"/>
        <t:Anchor>
          <t:Comment id="250896321"/>
        </t:Anchor>
        <t:Create/>
      </t:Event>
      <t:Event id="{8747A544-4321-4D44-B345-21C111523DC9}" time="2026-02-02T01:17:52.885Z">
        <t:Attribution userId="S::e.seares@arden.nsw.edu.au::1e2d3ba5-7de0-4622-9c85-91a703ade299" userProvider="AD" userName="Elizabeth Seares"/>
        <t:Anchor>
          <t:Comment id="250896321"/>
        </t:Anchor>
        <t:Assign userId="S::m.drego@arden.nsw.edu.au::a483c224-4c65-4fce-a00b-d869dc886cdf" userProvider="AD" userName="Melroy Drego"/>
      </t:Event>
      <t:Event id="{B17F2B47-2688-4ECF-AD8E-73F6263029B5}" time="2026-02-02T01:17:52.885Z">
        <t:Attribution userId="S::e.seares@arden.nsw.edu.au::1e2d3ba5-7de0-4622-9c85-91a703ade299" userProvider="AD" userName="Elizabeth Seares"/>
        <t:Anchor>
          <t:Comment id="250896321"/>
        </t:Anchor>
        <t:SetTitle title="please move rubric out of this, and put it on the final page for formatting. @Melroy Drego"/>
      </t:Event>
    </t:History>
  </t:Task>
  <t:Task id="{C34C5CC6-633A-41A5-AD37-FE24E750128B}">
    <t:Anchor>
      <t:Comment id="1196155718"/>
    </t:Anchor>
    <t:History>
      <t:Event id="{A7004AF6-BBBE-4212-BC5A-8F0BF8EABAD2}" time="2026-02-02T01:16:53.141Z">
        <t:Attribution userId="S::e.seares@arden.nsw.edu.au::1e2d3ba5-7de0-4622-9c85-91a703ade299" userProvider="AD" userName="Elizabeth Seares"/>
        <t:Anchor>
          <t:Comment id="647170172"/>
        </t:Anchor>
        <t:Create/>
      </t:Event>
      <t:Event id="{A0531AEB-CBD1-475E-ABEC-DC9BF7AF8716}" time="2026-02-02T01:16:53.141Z">
        <t:Attribution userId="S::e.seares@arden.nsw.edu.au::1e2d3ba5-7de0-4622-9c85-91a703ade299" userProvider="AD" userName="Elizabeth Seares"/>
        <t:Anchor>
          <t:Comment id="647170172"/>
        </t:Anchor>
        <t:Assign userId="S::m.drego@arden.nsw.edu.au::a483c224-4c65-4fce-a00b-d869dc886cdf" userProvider="AD" userName="Melroy Drego"/>
      </t:Event>
      <t:Event id="{A4527900-CFCC-4956-847C-B95C97390F9A}" time="2026-02-02T01:16:53.141Z">
        <t:Attribution userId="S::e.seares@arden.nsw.edu.au::1e2d3ba5-7de0-4622-9c85-91a703ade299" userProvider="AD" userName="Elizabeth Seares"/>
        <t:Anchor>
          <t:Comment id="647170172"/>
        </t:Anchor>
        <t:SetTitle title="Hi @Melroy Drego - As it is on the assessment schedule that you submitted and has been published, you must add in 12-8 to the notification. Technically it should have 12.03 as well as it was on the assessment schedule. Can you please fix this."/>
      </t:Event>
    </t:History>
  </t:Task>
  <t:Task id="{C0725D3A-E14D-43A2-9558-747C21257019}">
    <t:Anchor>
      <t:Comment id="1436078066"/>
    </t:Anchor>
    <t:History>
      <t:Event id="{A7004AF6-BBBE-4212-BC5A-8F0BF8EABAD2}" time="2026-02-02T01:16:53.141Z">
        <t:Attribution userId="S::e.seares@arden.nsw.edu.au::1e2d3ba5-7de0-4622-9c85-91a703ade299" userProvider="AD" userName="Elizabeth Seares"/>
        <t:Anchor>
          <t:Comment id="450996340"/>
        </t:Anchor>
        <t:Create/>
      </t:Event>
      <t:Event id="{A0531AEB-CBD1-475E-ABEC-DC9BF7AF8716}" time="2026-02-02T01:16:53.141Z">
        <t:Attribution userId="S::e.seares@arden.nsw.edu.au::1e2d3ba5-7de0-4622-9c85-91a703ade299" userProvider="AD" userName="Elizabeth Seares"/>
        <t:Anchor>
          <t:Comment id="450996340"/>
        </t:Anchor>
        <t:Assign userId="S::m.drego@arden.nsw.edu.au::a483c224-4c65-4fce-a00b-d869dc886cdf" userProvider="AD" userName="Melroy Drego"/>
      </t:Event>
      <t:Event id="{A4527900-CFCC-4956-847C-B95C97390F9A}" time="2026-02-02T01:16:53.141Z">
        <t:Attribution userId="S::e.seares@arden.nsw.edu.au::1e2d3ba5-7de0-4622-9c85-91a703ade299" userProvider="AD" userName="Elizabeth Seares"/>
        <t:Anchor>
          <t:Comment id="450996340"/>
        </t:Anchor>
        <t:SetTitle title="Hi @Melroy Drego - As it is on the assessment schedule that you submitted and has been published, you must add in 12-8 to the notification. Technically it should have 12.03 as well as it was on the assessment schedule. Can you please fix this."/>
      </t:Event>
    </t:History>
  </t:Task>
</t:Tasks>
</file>

<file path=word/theme/theme1.xml><?xml version="1.0" encoding="utf-8"?>
<a:theme xmlns:a="http://schemas.openxmlformats.org/drawingml/2006/main" name="Office Theme">
  <a:themeElements>
    <a:clrScheme name="Arden">
      <a:dk1>
        <a:srgbClr val="606A70"/>
      </a:dk1>
      <a:lt1>
        <a:sysClr val="window" lastClr="FFFFFF"/>
      </a:lt1>
      <a:dk2>
        <a:srgbClr val="606A70"/>
      </a:dk2>
      <a:lt2>
        <a:srgbClr val="EEECE1"/>
      </a:lt2>
      <a:accent1>
        <a:srgbClr val="004559"/>
      </a:accent1>
      <a:accent2>
        <a:srgbClr val="006A56"/>
      </a:accent2>
      <a:accent3>
        <a:srgbClr val="00AE66"/>
      </a:accent3>
      <a:accent4>
        <a:srgbClr val="BD9A64"/>
      </a:accent4>
      <a:accent5>
        <a:srgbClr val="DBD0A7"/>
      </a:accent5>
      <a:accent6>
        <a:srgbClr val="F9B4C5"/>
      </a:accent6>
      <a:hlink>
        <a:srgbClr val="0000FF"/>
      </a:hlink>
      <a:folHlink>
        <a:srgbClr val="800080"/>
      </a:folHlink>
    </a:clrScheme>
    <a:fontScheme name="Custom 2">
      <a:majorFont>
        <a:latin typeface="Oswald"/>
        <a:ea typeface=""/>
        <a:cs typeface=""/>
      </a:majorFont>
      <a:minorFont>
        <a:latin typeface="Georg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2006"/>
</file>

<file path=customXml/item3.xml><?xml version="1.0" encoding="utf-8"?>
<ct:contentTypeSchema xmlns:ct="http://schemas.microsoft.com/office/2006/metadata/contentType" xmlns:ma="http://schemas.microsoft.com/office/2006/metadata/properties/metaAttributes" ct:_="" ma:_="" ma:contentTypeName="Document" ma:contentTypeID="0x0101002B64254F58075D43A5A44A5D931F3644" ma:contentTypeVersion="26" ma:contentTypeDescription="Create a new document." ma:contentTypeScope="" ma:versionID="962db1a73d8bef75dd6472efb5dd88a7">
  <xsd:schema xmlns:xsd="http://www.w3.org/2001/XMLSchema" xmlns:xs="http://www.w3.org/2001/XMLSchema" xmlns:p="http://schemas.microsoft.com/office/2006/metadata/properties" xmlns:ns2="66ac34a9-7fda-4161-aa60-988f222dd26b" xmlns:ns3="22898941-eebd-4d10-9099-e5ed37c9eefb" targetNamespace="http://schemas.microsoft.com/office/2006/metadata/properties" ma:root="true" ma:fieldsID="d28aefd9d9e9f519b7b0068defe32979" ns2:_="" ns3:_="">
    <xsd:import namespace="66ac34a9-7fda-4161-aa60-988f222dd26b"/>
    <xsd:import namespace="22898941-eebd-4d10-9099-e5ed37c9eef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ObjectDetectorVersions" minOccurs="0"/>
                <xsd:element ref="ns2:colour" minOccurs="0"/>
                <xsd:element ref="ns2:_ApprovalAssignedTo" minOccurs="0"/>
                <xsd:element ref="ns2:_ApprovalRespondedBy" minOccurs="0"/>
                <xsd:element ref="ns2:_ApprovalSentBy" minOccurs="0"/>
                <xsd:element ref="ns2:_ApprovalStatus" minOccurs="0"/>
                <xsd:element ref="ns2:_Flow_SignoffStatus" minOccurs="0"/>
                <xsd:element ref="ns2:MediaServiceBillingMetadata" minOccurs="0"/>
                <xsd:element ref="ns2:Revi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ac34a9-7fda-4161-aa60-988f222dd2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9fad4f8-e2e2-4f9f-9409-ff862a4c941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colour" ma:index="26" nillable="true" ma:displayName="colour" ma:format="Dropdown" ma:internalName="colour">
      <xsd:simpleType>
        <xsd:restriction base="dms:Text">
          <xsd:maxLength value="255"/>
        </xsd:restriction>
      </xsd:simpleType>
    </xsd:element>
    <xsd:element name="_ApprovalAssignedTo" ma:index="27" nillable="true" ma:displayName="Approver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28" nillable="true" ma:displayName="Response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29" nillable="true" ma:displayName="Approval Creat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30" nillable="true" ma:displayName="Approval status" ma:internalName="_ApprovalStatus" ma:readOnly="true">
      <xsd:simpleType>
        <xsd:restriction base="dms:Unknown"/>
      </xsd:simpleType>
    </xsd:element>
    <xsd:element name="_Flow_SignoffStatus" ma:index="31" nillable="true" ma:displayName="Sign-off status" ma:internalName="_x0024_Resources_x003a_core_x002c_Signoff_Status">
      <xsd:simpleType>
        <xsd:restriction base="dms:Text"/>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Revision" ma:index="33" nillable="true" ma:displayName="Revision" ma:default="DRAFT" ma:description="Revision number/state" ma:format="Dropdown" ma:internalName="Revis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898941-eebd-4d10-9099-e5ed37c9eefb"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70192ab-af33-434b-a8df-05a77bbf61e6}" ma:internalName="TaxCatchAll" ma:showField="CatchAllData" ma:web="22898941-eebd-4d10-9099-e5ed37c9ee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6ac34a9-7fda-4161-aa60-988f222dd26b">
      <Terms xmlns="http://schemas.microsoft.com/office/infopath/2007/PartnerControls"/>
    </lcf76f155ced4ddcb4097134ff3c332f>
    <TaxCatchAll xmlns="22898941-eebd-4d10-9099-e5ed37c9eefb" xsi:nil="true"/>
    <colour xmlns="66ac34a9-7fda-4161-aa60-988f222dd26b" xsi:nil="true"/>
    <_Flow_SignoffStatus xmlns="66ac34a9-7fda-4161-aa60-988f222dd26b" xsi:nil="true"/>
    <_ApprovalAssignedTo xmlns="66ac34a9-7fda-4161-aa60-988f222dd26b">
      <UserInfo>
        <DisplayName/>
        <AccountId xsi:nil="true"/>
        <AccountType/>
      </UserInfo>
    </_ApprovalAssignedTo>
    <_ApprovalRespondedBy xmlns="66ac34a9-7fda-4161-aa60-988f222dd26b">
      <UserInfo>
        <DisplayName/>
        <AccountId xsi:nil="true"/>
        <AccountType/>
      </UserInfo>
    </_ApprovalRespondedBy>
    <_ApprovalSentBy xmlns="66ac34a9-7fda-4161-aa60-988f222dd26b">
      <UserInfo>
        <DisplayName/>
        <AccountId xsi:nil="true"/>
        <AccountType/>
      </UserInfo>
    </_ApprovalSentBy>
    <_ApprovalStatus xmlns="66ac34a9-7fda-4161-aa60-988f222dd26b">0</_ApprovalStatus>
    <Revision xmlns="66ac34a9-7fda-4161-aa60-988f222dd26b">DRAFT</Revision>
  </documentManagement>
</p:properties>
</file>

<file path=customXml/itemProps1.xml><?xml version="1.0" encoding="utf-8"?>
<ds:datastoreItem xmlns:ds="http://schemas.openxmlformats.org/officeDocument/2006/customXml" ds:itemID="{31A002C6-FA96-4C43-A5E9-A1CC15DE6106}">
  <ds:schemaRefs>
    <ds:schemaRef ds:uri="http://schemas.microsoft.com/sharepoint/v3/contenttype/forms"/>
  </ds:schemaRefs>
</ds:datastoreItem>
</file>

<file path=customXml/itemProps2.xml><?xml version="1.0" encoding="utf-8"?>
<ds:datastoreItem xmlns:ds="http://schemas.openxmlformats.org/officeDocument/2006/customXml" ds:itemID="{FBDCD69D-FCB8-48F9-A065-E6865445868E}">
  <ds:schemaRefs>
    <ds:schemaRef ds:uri="http://schemas.openxmlformats.org/officeDocument/2006/bibliography"/>
  </ds:schemaRefs>
</ds:datastoreItem>
</file>

<file path=customXml/itemProps3.xml><?xml version="1.0" encoding="utf-8"?>
<ds:datastoreItem xmlns:ds="http://schemas.openxmlformats.org/officeDocument/2006/customXml" ds:itemID="{668D575F-7375-4391-9D21-11EA0BAFD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ac34a9-7fda-4161-aa60-988f222dd26b"/>
    <ds:schemaRef ds:uri="22898941-eebd-4d10-9099-e5ed37c9ee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BEA36E-B696-45A5-AEE7-B90419A0F94B}">
  <ds:schemaRefs>
    <ds:schemaRef ds:uri="http://schemas.microsoft.com/office/2006/metadata/properties"/>
    <ds:schemaRef ds:uri="http://schemas.microsoft.com/office/infopath/2007/PartnerControls"/>
    <ds:schemaRef ds:uri="66ac34a9-7fda-4161-aa60-988f222dd26b"/>
    <ds:schemaRef ds:uri="22898941-eebd-4d10-9099-e5ed37c9eefb"/>
  </ds:schemaRefs>
</ds:datastoreItem>
</file>

<file path=docProps/app.xml><?xml version="1.0" encoding="utf-8"?>
<Properties xmlns="http://schemas.openxmlformats.org/officeDocument/2006/extended-properties" xmlns:vt="http://schemas.openxmlformats.org/officeDocument/2006/docPropsVTypes">
  <Template>English Program Year X  Term 2 2014</Template>
  <TotalTime>868</TotalTime>
  <Pages>6</Pages>
  <Words>1752</Words>
  <Characters>11167</Characters>
  <Application>Microsoft Office Word</Application>
  <DocSecurity>0</DocSecurity>
  <Lines>859</Lines>
  <Paragraphs>379</Paragraphs>
  <ScaleCrop>false</ScaleCrop>
  <Company>Arden Anglican School</Company>
  <LinksUpToDate>false</LinksUpToDate>
  <CharactersWithSpaces>12540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t.fraser</dc:creator>
  <cp:keywords/>
  <dc:description/>
  <cp:lastModifiedBy>Melroy Drego</cp:lastModifiedBy>
  <cp:revision>172</cp:revision>
  <cp:lastPrinted>2026-01-19T19:51:00Z</cp:lastPrinted>
  <dcterms:created xsi:type="dcterms:W3CDTF">2025-12-09T19:17:00Z</dcterms:created>
  <dcterms:modified xsi:type="dcterms:W3CDTF">2026-02-11T06:15:00Z</dcterms:modified>
  <cp:category>English Program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YearClass">
    <vt:lpwstr>K</vt:lpwstr>
  </property>
  <property fmtid="{D5CDD505-2E9C-101B-9397-08002B2CF9AE}" pid="3" name="TermYear">
    <vt:lpwstr>3</vt:lpwstr>
  </property>
  <property fmtid="{D5CDD505-2E9C-101B-9397-08002B2CF9AE}" pid="4" name="NumWeeks">
    <vt:lpwstr>Number of Weeks</vt:lpwstr>
  </property>
  <property fmtid="{D5CDD505-2E9C-101B-9397-08002B2CF9AE}" pid="5" name="ContentTypeId">
    <vt:lpwstr>0x0101002B64254F58075D43A5A44A5D931F3644</vt:lpwstr>
  </property>
  <property fmtid="{D5CDD505-2E9C-101B-9397-08002B2CF9AE}" pid="6" name="MediaServiceImageTags">
    <vt:lpwstr/>
  </property>
</Properties>
</file>